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0AE8C" w14:textId="64A7BD14" w:rsidR="0069397D" w:rsidRPr="00644DC3" w:rsidRDefault="00333FD6" w:rsidP="00CB0F3B">
      <w:pPr>
        <w:pStyle w:val="CandidateNameResume"/>
        <w:spacing w:line="240" w:lineRule="auto"/>
        <w:rPr>
          <w:rFonts w:cstheme="minorHAnsi"/>
          <w:b/>
          <w:smallCaps/>
          <w:spacing w:val="0"/>
          <w:sz w:val="36"/>
          <w:szCs w:val="34"/>
        </w:rPr>
      </w:pPr>
      <w:r w:rsidRPr="00333FD6">
        <w:rPr>
          <w:rFonts w:cstheme="minorHAnsi"/>
          <w:b/>
          <w:smallCaps/>
          <w:spacing w:val="0"/>
          <w:sz w:val="36"/>
          <w:szCs w:val="34"/>
        </w:rPr>
        <w:t>SAHIL</w:t>
      </w:r>
      <w:r w:rsidR="00167161">
        <w:rPr>
          <w:rFonts w:cstheme="minorHAnsi"/>
          <w:b/>
          <w:smallCaps/>
          <w:spacing w:val="0"/>
          <w:sz w:val="36"/>
          <w:szCs w:val="34"/>
        </w:rPr>
        <w:t xml:space="preserve"> (SUNNY)</w:t>
      </w:r>
      <w:r w:rsidRPr="00333FD6">
        <w:rPr>
          <w:rFonts w:cstheme="minorHAnsi"/>
          <w:b/>
          <w:smallCaps/>
          <w:spacing w:val="0"/>
          <w:sz w:val="36"/>
          <w:szCs w:val="34"/>
        </w:rPr>
        <w:t xml:space="preserve"> SHARMA</w:t>
      </w:r>
    </w:p>
    <w:p w14:paraId="7064ED53" w14:textId="06BA92A2" w:rsidR="00BB239F" w:rsidRPr="001A3485" w:rsidRDefault="00223361" w:rsidP="00CB0F3B">
      <w:pPr>
        <w:pStyle w:val="CandidateContactInfoResume"/>
        <w:spacing w:line="240" w:lineRule="auto"/>
        <w:rPr>
          <w:rFonts w:cstheme="minorHAnsi"/>
          <w:color w:val="000000" w:themeColor="text1"/>
          <w:spacing w:val="0"/>
          <w:sz w:val="21"/>
          <w:szCs w:val="21"/>
        </w:rPr>
      </w:pPr>
      <w:bookmarkStart w:id="0" w:name="Text1"/>
      <w:r>
        <w:rPr>
          <w:rFonts w:cstheme="minorHAnsi"/>
          <w:color w:val="000000" w:themeColor="text1"/>
          <w:spacing w:val="0"/>
          <w:sz w:val="21"/>
          <w:szCs w:val="21"/>
        </w:rPr>
        <w:t>sharma5555sahil@gmail.com</w:t>
      </w:r>
      <w:r w:rsidR="005C057E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</w:t>
      </w:r>
      <w:r w:rsidR="00EB3D20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| </w:t>
      </w:r>
      <w:bookmarkEnd w:id="0"/>
      <w:r w:rsidR="00333FD6" w:rsidRPr="001A3485">
        <w:rPr>
          <w:rFonts w:cstheme="minorHAnsi"/>
          <w:color w:val="000000" w:themeColor="text1"/>
          <w:spacing w:val="0"/>
          <w:sz w:val="21"/>
          <w:szCs w:val="21"/>
        </w:rPr>
        <w:t>Seattle, WA</w:t>
      </w:r>
      <w:r w:rsidR="00BB239F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| </w:t>
      </w:r>
      <w:r w:rsidR="00333FD6" w:rsidRPr="001A3485">
        <w:rPr>
          <w:rFonts w:cstheme="minorHAnsi"/>
          <w:color w:val="000000" w:themeColor="text1"/>
          <w:spacing w:val="0"/>
          <w:sz w:val="21"/>
          <w:szCs w:val="21"/>
        </w:rPr>
        <w:t>(857) 352-4577</w:t>
      </w:r>
      <w:r w:rsidR="00BB239F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|</w:t>
      </w:r>
      <w:bookmarkStart w:id="1" w:name="Text2"/>
      <w:r w:rsidR="00BB239F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</w:t>
      </w:r>
      <w:bookmarkEnd w:id="1"/>
      <w:r w:rsidR="00333FD6" w:rsidRPr="001A3485">
        <w:rPr>
          <w:rFonts w:cstheme="minorHAnsi"/>
          <w:color w:val="000000" w:themeColor="text1"/>
          <w:spacing w:val="0"/>
          <w:sz w:val="21"/>
          <w:szCs w:val="21"/>
        </w:rPr>
        <w:t>Linkdin.com/in/sahils57</w:t>
      </w:r>
    </w:p>
    <w:p w14:paraId="4CCAF56D" w14:textId="77777777" w:rsidR="0069397D" w:rsidRPr="00644DC3" w:rsidRDefault="0069397D" w:rsidP="00CB0F3B">
      <w:pPr>
        <w:pStyle w:val="SectionHeading"/>
        <w:tabs>
          <w:tab w:val="clear" w:pos="1440"/>
        </w:tabs>
        <w:spacing w:line="240" w:lineRule="auto"/>
        <w:rPr>
          <w:rFonts w:cstheme="minorHAnsi"/>
          <w:spacing w:val="4"/>
          <w:sz w:val="20"/>
          <w:szCs w:val="19"/>
        </w:rPr>
      </w:pPr>
      <w:r w:rsidRPr="00760B9D">
        <w:rPr>
          <w:rFonts w:cstheme="minorHAnsi"/>
          <w:color w:val="000000" w:themeColor="text1"/>
          <w:spacing w:val="4"/>
          <w:sz w:val="22"/>
          <w:szCs w:val="22"/>
        </w:rPr>
        <w:t>EDU</w:t>
      </w:r>
      <w:r w:rsidRPr="00644DC3">
        <w:rPr>
          <w:rFonts w:cstheme="minorHAnsi"/>
          <w:spacing w:val="4"/>
          <w:sz w:val="22"/>
          <w:szCs w:val="22"/>
        </w:rPr>
        <w:t>CATION</w:t>
      </w:r>
      <w:r w:rsidRPr="00644DC3">
        <w:rPr>
          <w:rFonts w:cstheme="minorHAnsi"/>
          <w:spacing w:val="4"/>
          <w:sz w:val="20"/>
          <w:szCs w:val="19"/>
        </w:rPr>
        <w:t xml:space="preserve"> </w:t>
      </w:r>
    </w:p>
    <w:p w14:paraId="2136396E" w14:textId="7E11D865" w:rsidR="0069397D" w:rsidRPr="00644DC3" w:rsidRDefault="00541A4D" w:rsidP="00CB0F3B">
      <w:pPr>
        <w:pStyle w:val="InstitutionResume"/>
        <w:spacing w:line="240" w:lineRule="auto"/>
        <w:rPr>
          <w:rFonts w:cstheme="minorHAnsi"/>
          <w:spacing w:val="0"/>
        </w:rPr>
      </w:pPr>
      <w:r w:rsidRPr="00644DC3">
        <w:rPr>
          <w:rStyle w:val="InstitutionBoldResume"/>
          <w:rFonts w:cstheme="minorHAnsi"/>
          <w:caps/>
          <w:smallCaps w:val="0"/>
          <w:spacing w:val="0"/>
        </w:rPr>
        <w:t>Foster School of Business, University of Washington</w:t>
      </w:r>
      <w:r w:rsidR="00DD5213" w:rsidRPr="00644DC3">
        <w:rPr>
          <w:rStyle w:val="InstitutionBoldResume"/>
          <w:rFonts w:cstheme="minorHAnsi"/>
          <w:spacing w:val="0"/>
        </w:rPr>
        <w:t>,</w:t>
      </w:r>
      <w:r w:rsidR="00DD5213" w:rsidRPr="00644DC3">
        <w:rPr>
          <w:rFonts w:cstheme="minorHAnsi"/>
          <w:spacing w:val="0"/>
        </w:rPr>
        <w:t xml:space="preserve"> </w:t>
      </w:r>
      <w:r w:rsidR="006729CF" w:rsidRPr="00644DC3">
        <w:rPr>
          <w:rFonts w:cstheme="minorHAnsi"/>
          <w:spacing w:val="0"/>
        </w:rPr>
        <w:t>Seattle, WA</w:t>
      </w:r>
      <w:r w:rsidR="006A6D6F" w:rsidRPr="00644DC3">
        <w:rPr>
          <w:rFonts w:cstheme="minorHAnsi"/>
          <w:spacing w:val="0"/>
        </w:rPr>
        <w:tab/>
      </w:r>
      <w:bookmarkStart w:id="2" w:name="Text30"/>
      <w:r w:rsidR="004457D6" w:rsidRPr="00644DC3">
        <w:rPr>
          <w:rFonts w:cstheme="minorHAnsi"/>
          <w:spacing w:val="0"/>
        </w:rPr>
        <w:t>June 20</w:t>
      </w:r>
      <w:bookmarkEnd w:id="2"/>
      <w:r w:rsidR="00333FD6">
        <w:rPr>
          <w:rFonts w:cstheme="minorHAnsi"/>
          <w:spacing w:val="0"/>
        </w:rPr>
        <w:t>2</w:t>
      </w:r>
      <w:r w:rsidR="00A20F9C">
        <w:rPr>
          <w:rFonts w:cstheme="minorHAnsi"/>
          <w:spacing w:val="0"/>
        </w:rPr>
        <w:t>3</w:t>
      </w:r>
    </w:p>
    <w:p w14:paraId="3845FAD7" w14:textId="3728FBDB" w:rsidR="000D5503" w:rsidRPr="00644DC3" w:rsidRDefault="0069397D" w:rsidP="00CB0F3B">
      <w:pPr>
        <w:pStyle w:val="DegreeResume"/>
        <w:spacing w:line="240" w:lineRule="auto"/>
        <w:rPr>
          <w:rFonts w:cstheme="minorHAnsi"/>
          <w:spacing w:val="0"/>
        </w:rPr>
      </w:pPr>
      <w:r w:rsidRPr="00644DC3">
        <w:rPr>
          <w:rFonts w:cstheme="minorHAnsi"/>
          <w:spacing w:val="0"/>
        </w:rPr>
        <w:t>Master of Business Administration</w:t>
      </w:r>
      <w:r w:rsidR="00384B11">
        <w:rPr>
          <w:rFonts w:cstheme="minorHAnsi"/>
          <w:spacing w:val="0"/>
        </w:rPr>
        <w:t xml:space="preserve"> </w:t>
      </w:r>
      <w:r w:rsidR="00A20F9C">
        <w:rPr>
          <w:rFonts w:cstheme="minorHAnsi"/>
          <w:spacing w:val="0"/>
        </w:rPr>
        <w:t>– Management Science (STEM)</w:t>
      </w:r>
      <w:r w:rsidRPr="00644DC3">
        <w:rPr>
          <w:rFonts w:cstheme="minorHAnsi"/>
          <w:spacing w:val="0"/>
        </w:rPr>
        <w:t xml:space="preserve"> </w:t>
      </w:r>
      <w:bookmarkStart w:id="3" w:name="Text6"/>
    </w:p>
    <w:bookmarkEnd w:id="3"/>
    <w:p w14:paraId="2736519A" w14:textId="17BA6D3C" w:rsidR="00760B9D" w:rsidRPr="00FA6CA5" w:rsidRDefault="00760B9D" w:rsidP="003556AD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color w:val="000000" w:themeColor="text1"/>
          <w:spacing w:val="0"/>
        </w:rPr>
      </w:pPr>
      <w:r w:rsidRPr="003556AD">
        <w:rPr>
          <w:rFonts w:cstheme="minorHAnsi"/>
          <w:spacing w:val="0"/>
        </w:rPr>
        <w:t>Dean’s Merit Fellowship</w:t>
      </w:r>
      <w:r>
        <w:rPr>
          <w:rFonts w:cstheme="minorHAnsi"/>
          <w:spacing w:val="0"/>
        </w:rPr>
        <w:t xml:space="preserve">; </w:t>
      </w:r>
      <w:r w:rsidRPr="003556AD">
        <w:rPr>
          <w:rFonts w:cstheme="minorHAnsi"/>
          <w:spacing w:val="0"/>
        </w:rPr>
        <w:t>Bruno Strauss Endowed Fund for Engineering and Business</w:t>
      </w:r>
    </w:p>
    <w:p w14:paraId="34286977" w14:textId="55FEA806" w:rsidR="0069397D" w:rsidRPr="00644DC3" w:rsidRDefault="00A20F9C" w:rsidP="00CB0F3B">
      <w:pPr>
        <w:pStyle w:val="InstitutionResume"/>
        <w:spacing w:line="240" w:lineRule="auto"/>
        <w:rPr>
          <w:rFonts w:eastAsia="Batang" w:cstheme="minorHAnsi"/>
          <w:spacing w:val="0"/>
        </w:rPr>
      </w:pPr>
      <w:bookmarkStart w:id="4" w:name="Text31"/>
      <w:r>
        <w:rPr>
          <w:rStyle w:val="InstitutionBoldResume"/>
          <w:rFonts w:cstheme="minorHAnsi"/>
          <w:caps/>
          <w:smallCaps w:val="0"/>
          <w:spacing w:val="0"/>
        </w:rPr>
        <w:t>Boston University</w:t>
      </w:r>
      <w:r w:rsidR="00DD5213" w:rsidRPr="00644DC3">
        <w:rPr>
          <w:rStyle w:val="InstitutionBoldResume"/>
          <w:rFonts w:eastAsia="Batang" w:cstheme="minorHAnsi"/>
          <w:spacing w:val="0"/>
        </w:rPr>
        <w:t xml:space="preserve">, </w:t>
      </w:r>
      <w:bookmarkEnd w:id="4"/>
      <w:r>
        <w:rPr>
          <w:rFonts w:eastAsia="Batang" w:cstheme="minorHAnsi"/>
          <w:spacing w:val="0"/>
        </w:rPr>
        <w:t>Boston, MA</w:t>
      </w:r>
      <w:r w:rsidR="006A6D6F" w:rsidRPr="00644DC3">
        <w:rPr>
          <w:rFonts w:eastAsia="Batang" w:cstheme="minorHAnsi"/>
          <w:spacing w:val="0"/>
        </w:rPr>
        <w:tab/>
      </w:r>
      <w:bookmarkStart w:id="5" w:name="Text32"/>
      <w:r w:rsidR="009B658E" w:rsidRPr="00644DC3">
        <w:rPr>
          <w:rFonts w:eastAsia="Batang" w:cstheme="minorHAnsi"/>
          <w:spacing w:val="0"/>
        </w:rPr>
        <w:t xml:space="preserve"> </w:t>
      </w:r>
      <w:bookmarkEnd w:id="5"/>
      <w:r w:rsidR="00301309">
        <w:rPr>
          <w:rFonts w:eastAsia="Batang" w:cstheme="minorHAnsi"/>
          <w:iCs/>
          <w:spacing w:val="0"/>
        </w:rPr>
        <w:t>May</w:t>
      </w:r>
      <w:r>
        <w:rPr>
          <w:rFonts w:eastAsia="Batang" w:cstheme="minorHAnsi"/>
          <w:iCs/>
          <w:spacing w:val="0"/>
        </w:rPr>
        <w:t xml:space="preserve"> 2018</w:t>
      </w:r>
    </w:p>
    <w:p w14:paraId="0D62D5DF" w14:textId="7DFFA31F" w:rsidR="000D5503" w:rsidRPr="00644DC3" w:rsidRDefault="00A20F9C" w:rsidP="00CB0F3B">
      <w:pPr>
        <w:pStyle w:val="DegreeResume"/>
        <w:spacing w:line="240" w:lineRule="auto"/>
        <w:rPr>
          <w:rFonts w:cstheme="minorHAnsi"/>
          <w:spacing w:val="0"/>
        </w:rPr>
      </w:pPr>
      <w:bookmarkStart w:id="6" w:name="Text9"/>
      <w:r>
        <w:rPr>
          <w:rFonts w:cstheme="minorHAnsi"/>
          <w:spacing w:val="0"/>
        </w:rPr>
        <w:t>Bachelor of Science, Mechanical Engineering</w:t>
      </w:r>
    </w:p>
    <w:p w14:paraId="39064662" w14:textId="2AA527D2" w:rsidR="00C73849" w:rsidRDefault="00116D9D" w:rsidP="00FB5FF5">
      <w:pPr>
        <w:pStyle w:val="ResumeBulletResume"/>
        <w:tabs>
          <w:tab w:val="clear" w:pos="720"/>
          <w:tab w:val="left" w:pos="360"/>
        </w:tabs>
        <w:spacing w:line="240" w:lineRule="auto"/>
        <w:ind w:left="367" w:hanging="180"/>
        <w:rPr>
          <w:rFonts w:cstheme="minorHAnsi"/>
          <w:spacing w:val="0"/>
        </w:rPr>
      </w:pPr>
      <w:bookmarkStart w:id="7" w:name="Text10"/>
      <w:bookmarkEnd w:id="6"/>
      <w:r w:rsidRPr="00745BA2">
        <w:rPr>
          <w:rFonts w:cstheme="minorHAnsi"/>
          <w:spacing w:val="0"/>
        </w:rPr>
        <w:t>Minor in Computer Science</w:t>
      </w:r>
      <w:r w:rsidR="00FB5FF5">
        <w:rPr>
          <w:rFonts w:cstheme="minorHAnsi"/>
          <w:spacing w:val="0"/>
        </w:rPr>
        <w:t>;</w:t>
      </w:r>
      <w:r w:rsidR="0034683A">
        <w:rPr>
          <w:rFonts w:cstheme="minorHAnsi"/>
          <w:spacing w:val="0"/>
        </w:rPr>
        <w:t xml:space="preserve"> </w:t>
      </w:r>
      <w:r w:rsidR="00A20F9C" w:rsidRPr="00FB5FF5">
        <w:rPr>
          <w:rFonts w:cstheme="minorHAnsi"/>
          <w:spacing w:val="0"/>
        </w:rPr>
        <w:t>Magna Cum Laud</w:t>
      </w:r>
      <w:r w:rsidR="00A87E28" w:rsidRPr="00FB5FF5">
        <w:rPr>
          <w:rFonts w:cstheme="minorHAnsi"/>
          <w:spacing w:val="0"/>
        </w:rPr>
        <w:t>e; GPA</w:t>
      </w:r>
      <w:r w:rsidR="00745BA2" w:rsidRPr="00FB5FF5">
        <w:rPr>
          <w:rFonts w:cstheme="minorHAnsi"/>
          <w:spacing w:val="0"/>
        </w:rPr>
        <w:t xml:space="preserve">: </w:t>
      </w:r>
      <w:r w:rsidR="00A87E28" w:rsidRPr="00FB5FF5">
        <w:rPr>
          <w:rFonts w:cstheme="minorHAnsi"/>
          <w:spacing w:val="0"/>
        </w:rPr>
        <w:t>3.72</w:t>
      </w:r>
      <w:bookmarkEnd w:id="7"/>
      <w:r w:rsidR="00B53975" w:rsidRPr="00FB5FF5">
        <w:rPr>
          <w:rFonts w:cstheme="minorHAnsi"/>
          <w:spacing w:val="0"/>
        </w:rPr>
        <w:t>/4</w:t>
      </w:r>
    </w:p>
    <w:p w14:paraId="1CF57723" w14:textId="2F03F2E7" w:rsidR="00FE030A" w:rsidRPr="00FE030A" w:rsidRDefault="00FE030A" w:rsidP="00FE030A">
      <w:pPr>
        <w:pStyle w:val="ResumeBulletResume"/>
        <w:tabs>
          <w:tab w:val="clear" w:pos="720"/>
          <w:tab w:val="left" w:pos="360"/>
        </w:tabs>
        <w:spacing w:line="240" w:lineRule="auto"/>
        <w:ind w:left="367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AI/ML Projects: Hand-gesture recognition to play Tetris; Hand</w:t>
      </w:r>
      <w:r w:rsidR="00EF10C6">
        <w:rPr>
          <w:rFonts w:cstheme="minorHAnsi"/>
          <w:spacing w:val="0"/>
        </w:rPr>
        <w:t>writing</w:t>
      </w:r>
      <w:r>
        <w:rPr>
          <w:rFonts w:cstheme="minorHAnsi"/>
          <w:spacing w:val="0"/>
        </w:rPr>
        <w:t xml:space="preserve"> recognition using ML; ANN based chatbot</w:t>
      </w:r>
    </w:p>
    <w:p w14:paraId="40C6F4D2" w14:textId="77777777" w:rsidR="0069397D" w:rsidRPr="00644DC3" w:rsidRDefault="0069397D" w:rsidP="00CB0F3B">
      <w:pPr>
        <w:pStyle w:val="SectionHeading"/>
        <w:spacing w:line="240" w:lineRule="auto"/>
        <w:rPr>
          <w:rFonts w:eastAsia="Batang" w:cstheme="minorHAnsi"/>
          <w:spacing w:val="4"/>
          <w:sz w:val="20"/>
          <w:szCs w:val="19"/>
        </w:rPr>
      </w:pPr>
      <w:r w:rsidRPr="00760B9D">
        <w:rPr>
          <w:rFonts w:cstheme="minorHAnsi"/>
          <w:color w:val="000000" w:themeColor="text1"/>
          <w:spacing w:val="4"/>
          <w:sz w:val="22"/>
          <w:szCs w:val="22"/>
        </w:rPr>
        <w:t>EXP</w:t>
      </w:r>
      <w:r w:rsidRPr="00644DC3">
        <w:rPr>
          <w:rFonts w:cstheme="minorHAnsi"/>
          <w:spacing w:val="4"/>
          <w:sz w:val="22"/>
          <w:szCs w:val="22"/>
        </w:rPr>
        <w:t>ERIENCE</w:t>
      </w:r>
    </w:p>
    <w:p w14:paraId="022B0FB3" w14:textId="195F31FE" w:rsidR="003E5CB5" w:rsidRPr="00644DC3" w:rsidRDefault="00223361" w:rsidP="003E5CB5">
      <w:pPr>
        <w:pStyle w:val="InstitutionResume"/>
        <w:spacing w:line="240" w:lineRule="auto"/>
        <w:rPr>
          <w:rStyle w:val="InstitutionBoldResume"/>
          <w:rFonts w:eastAsia="Batang" w:cstheme="minorHAnsi"/>
          <w:spacing w:val="0"/>
        </w:rPr>
      </w:pPr>
      <w:r>
        <w:rPr>
          <w:rStyle w:val="InstitutionBoldResume"/>
          <w:rFonts w:eastAsia="Batang" w:cstheme="minorHAnsi"/>
          <w:caps/>
          <w:smallCaps w:val="0"/>
          <w:spacing w:val="0"/>
        </w:rPr>
        <w:t>KPMG</w:t>
      </w:r>
      <w:r w:rsidR="003E5CB5" w:rsidRPr="00644DC3">
        <w:rPr>
          <w:rStyle w:val="InstitutionBoldResume"/>
          <w:rFonts w:eastAsia="Batang" w:cstheme="minorHAnsi"/>
          <w:spacing w:val="0"/>
        </w:rPr>
        <w:t xml:space="preserve">, </w:t>
      </w:r>
      <w:r>
        <w:rPr>
          <w:rFonts w:eastAsia="Batang" w:cstheme="minorHAnsi"/>
          <w:spacing w:val="0"/>
        </w:rPr>
        <w:t>Seattle</w:t>
      </w:r>
      <w:r w:rsidR="003E5CB5">
        <w:rPr>
          <w:rFonts w:eastAsia="Batang" w:cstheme="minorHAnsi"/>
          <w:spacing w:val="0"/>
        </w:rPr>
        <w:t xml:space="preserve">, </w:t>
      </w:r>
      <w:r>
        <w:rPr>
          <w:rFonts w:eastAsia="Batang" w:cstheme="minorHAnsi"/>
          <w:spacing w:val="0"/>
        </w:rPr>
        <w:t>WA</w:t>
      </w:r>
      <w:r w:rsidR="003E5CB5" w:rsidRPr="00644DC3">
        <w:rPr>
          <w:rFonts w:eastAsia="Batang" w:cstheme="minorHAnsi"/>
          <w:spacing w:val="0"/>
        </w:rPr>
        <w:tab/>
      </w:r>
      <w:r w:rsidR="003E5CB5">
        <w:rPr>
          <w:rFonts w:eastAsia="Batang" w:cstheme="minorHAnsi"/>
          <w:spacing w:val="0"/>
        </w:rPr>
        <w:t>20</w:t>
      </w:r>
      <w:r w:rsidR="00B64E8A">
        <w:rPr>
          <w:rFonts w:eastAsia="Batang" w:cstheme="minorHAnsi"/>
          <w:spacing w:val="0"/>
        </w:rPr>
        <w:t>2</w:t>
      </w:r>
      <w:r>
        <w:rPr>
          <w:rFonts w:eastAsia="Batang" w:cstheme="minorHAnsi"/>
          <w:spacing w:val="0"/>
        </w:rPr>
        <w:t>3</w:t>
      </w:r>
      <w:r w:rsidR="003E5CB5">
        <w:rPr>
          <w:rFonts w:eastAsia="Batang" w:cstheme="minorHAnsi"/>
          <w:spacing w:val="0"/>
        </w:rPr>
        <w:t xml:space="preserve">- </w:t>
      </w:r>
      <w:r w:rsidR="00F11800">
        <w:rPr>
          <w:rFonts w:eastAsia="Batang" w:cstheme="minorHAnsi"/>
          <w:spacing w:val="0"/>
        </w:rPr>
        <w:t>Present</w:t>
      </w:r>
    </w:p>
    <w:p w14:paraId="5F8722AC" w14:textId="2EBA12AB" w:rsidR="00B64E8A" w:rsidRDefault="00B64E8A" w:rsidP="00B64E8A">
      <w:pPr>
        <w:pStyle w:val="JobTitleResume"/>
        <w:spacing w:line="240" w:lineRule="auto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Sr </w:t>
      </w:r>
      <w:r w:rsidR="00223361">
        <w:rPr>
          <w:rFonts w:cstheme="minorHAnsi"/>
          <w:spacing w:val="0"/>
        </w:rPr>
        <w:t>Associate –</w:t>
      </w:r>
      <w:r w:rsidR="00742250">
        <w:rPr>
          <w:rFonts w:cstheme="minorHAnsi"/>
          <w:spacing w:val="0"/>
        </w:rPr>
        <w:t xml:space="preserve"> </w:t>
      </w:r>
      <w:r w:rsidR="004859E1">
        <w:rPr>
          <w:rFonts w:cstheme="minorHAnsi"/>
          <w:spacing w:val="0"/>
        </w:rPr>
        <w:t xml:space="preserve">GTM </w:t>
      </w:r>
      <w:r w:rsidR="00223361">
        <w:rPr>
          <w:rFonts w:cstheme="minorHAnsi"/>
          <w:spacing w:val="0"/>
        </w:rPr>
        <w:t>Strategy</w:t>
      </w:r>
      <w:r w:rsidR="00742250">
        <w:rPr>
          <w:rFonts w:cstheme="minorHAnsi"/>
          <w:spacing w:val="0"/>
        </w:rPr>
        <w:t xml:space="preserve"> </w:t>
      </w:r>
      <w:r w:rsidR="00223361">
        <w:rPr>
          <w:rFonts w:cstheme="minorHAnsi"/>
          <w:spacing w:val="0"/>
        </w:rPr>
        <w:t>– Technology, Media &amp; Telecommunications</w:t>
      </w:r>
    </w:p>
    <w:p w14:paraId="00D86116" w14:textId="5D548214" w:rsidR="00F66937" w:rsidRPr="00470315" w:rsidRDefault="00F66937" w:rsidP="00F66937">
      <w:pPr>
        <w:pStyle w:val="ResumeBulletResume"/>
        <w:tabs>
          <w:tab w:val="left" w:pos="360"/>
        </w:tabs>
        <w:ind w:left="360" w:hanging="180"/>
        <w:rPr>
          <w:rFonts w:cstheme="minorHAnsi"/>
          <w:spacing w:val="0"/>
        </w:rPr>
      </w:pPr>
      <w:r w:rsidRPr="008D6A8E">
        <w:rPr>
          <w:rStyle w:val="Strong"/>
          <w:b w:val="0"/>
          <w:bCs w:val="0"/>
        </w:rPr>
        <w:t xml:space="preserve">Delivered a </w:t>
      </w:r>
      <w:r>
        <w:rPr>
          <w:rStyle w:val="Strong"/>
          <w:b w:val="0"/>
          <w:bCs w:val="0"/>
        </w:rPr>
        <w:t xml:space="preserve">3x </w:t>
      </w:r>
      <w:r w:rsidRPr="008D6A8E">
        <w:rPr>
          <w:rStyle w:val="Strong"/>
          <w:b w:val="0"/>
          <w:bCs w:val="0"/>
        </w:rPr>
        <w:t xml:space="preserve">growth plan with ~50% </w:t>
      </w:r>
      <w:r>
        <w:rPr>
          <w:rStyle w:val="Strong"/>
          <w:b w:val="0"/>
          <w:bCs w:val="0"/>
        </w:rPr>
        <w:t>less headcount</w:t>
      </w:r>
      <w:r w:rsidR="00655FC1">
        <w:rPr>
          <w:rStyle w:val="Strong"/>
          <w:b w:val="0"/>
          <w:bCs w:val="0"/>
        </w:rPr>
        <w:t xml:space="preserve"> for $2B revenue Fintech firm</w:t>
      </w:r>
      <w:r>
        <w:rPr>
          <w:rStyle w:val="Strong"/>
          <w:b w:val="0"/>
          <w:bCs w:val="0"/>
        </w:rPr>
        <w:t xml:space="preserve">; diagnosed unscalable sales model through revenue &amp; ops </w:t>
      </w:r>
      <w:r>
        <w:t xml:space="preserve">analytics; designed separate sales model for </w:t>
      </w:r>
      <w:r w:rsidR="00655FC1">
        <w:t>e</w:t>
      </w:r>
      <w:r>
        <w:t>nterprise/mid-market &amp; delivered 3 yr roadmap</w:t>
      </w:r>
    </w:p>
    <w:p w14:paraId="0AE1648E" w14:textId="64CC883E" w:rsidR="004859E1" w:rsidRPr="00BD03B6" w:rsidRDefault="004859E1" w:rsidP="004859E1">
      <w:pPr>
        <w:pStyle w:val="ResumeBulletResume"/>
        <w:tabs>
          <w:tab w:val="left" w:pos="360"/>
        </w:tabs>
        <w:ind w:left="360" w:hanging="180"/>
      </w:pPr>
      <w:r w:rsidRPr="00A0792F">
        <w:rPr>
          <w:rFonts w:cstheme="minorHAnsi"/>
          <w:spacing w:val="0"/>
        </w:rPr>
        <w:t>Drove</w:t>
      </w:r>
      <w:r w:rsidRPr="00BD03B6">
        <w:t xml:space="preserve"> $1.3M margin uplift for a $60M IoT vendor by identifying customer willingness to pay for </w:t>
      </w:r>
      <w:r>
        <w:t xml:space="preserve">premium </w:t>
      </w:r>
      <w:r w:rsidRPr="00BD03B6">
        <w:t xml:space="preserve">services and </w:t>
      </w:r>
      <w:r w:rsidR="00FA2D37">
        <w:t xml:space="preserve">implementing targeted pricing adjustments; </w:t>
      </w:r>
      <w:r w:rsidR="00FA2D37" w:rsidRPr="00BD03B6">
        <w:t>identified $16M churn-risk revenue</w:t>
      </w:r>
      <w:r w:rsidR="00FA2D37">
        <w:t xml:space="preserve"> and suggested mitigation strategy</w:t>
      </w:r>
    </w:p>
    <w:p w14:paraId="03DB5E47" w14:textId="77777777" w:rsidR="004859E1" w:rsidRPr="00131494" w:rsidRDefault="004859E1" w:rsidP="004859E1">
      <w:pPr>
        <w:pStyle w:val="ResumeBulletResume"/>
        <w:tabs>
          <w:tab w:val="left" w:pos="360"/>
        </w:tabs>
        <w:ind w:left="360" w:hanging="180"/>
        <w:rPr>
          <w:rFonts w:cstheme="minorHAnsi"/>
          <w:spacing w:val="0"/>
        </w:rPr>
      </w:pPr>
      <w:r>
        <w:t>Identified</w:t>
      </w:r>
      <w:r w:rsidRPr="000204EC">
        <w:t xml:space="preserve"> $18M </w:t>
      </w:r>
      <w:r>
        <w:t xml:space="preserve">in </w:t>
      </w:r>
      <w:r w:rsidRPr="000204EC">
        <w:t>incremental revenue</w:t>
      </w:r>
      <w:r>
        <w:t xml:space="preserve"> r</w:t>
      </w:r>
      <w:r w:rsidRPr="00131494">
        <w:t>edesign</w:t>
      </w:r>
      <w:r>
        <w:t>ing</w:t>
      </w:r>
      <w:r w:rsidRPr="00131494">
        <w:t xml:space="preserve"> </w:t>
      </w:r>
      <w:r>
        <w:t>pricing strategy for a $500M CDN business</w:t>
      </w:r>
      <w:r w:rsidRPr="00131494">
        <w:t xml:space="preserve">, shifting to a </w:t>
      </w:r>
      <w:r>
        <w:t xml:space="preserve">consumption-based </w:t>
      </w:r>
      <w:r w:rsidRPr="00131494">
        <w:t>model</w:t>
      </w:r>
      <w:r>
        <w:t xml:space="preserve">; </w:t>
      </w:r>
      <w:r w:rsidRPr="000204EC">
        <w:t>benchmark</w:t>
      </w:r>
      <w:r>
        <w:t>ed</w:t>
      </w:r>
      <w:r w:rsidRPr="000204EC">
        <w:t xml:space="preserve"> </w:t>
      </w:r>
      <w:r>
        <w:t>peers</w:t>
      </w:r>
      <w:r w:rsidRPr="000204EC">
        <w:t>, back-test</w:t>
      </w:r>
      <w:r>
        <w:t>ed</w:t>
      </w:r>
      <w:r w:rsidRPr="000204EC">
        <w:t xml:space="preserve"> consumption</w:t>
      </w:r>
      <w:r>
        <w:t xml:space="preserve"> &amp; designed simplified offer price book</w:t>
      </w:r>
    </w:p>
    <w:p w14:paraId="0078C863" w14:textId="7711AEA0" w:rsidR="00742250" w:rsidRDefault="00742250" w:rsidP="00742250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Developed </w:t>
      </w:r>
      <w:r w:rsidRPr="00223361">
        <w:rPr>
          <w:rFonts w:cstheme="minorHAnsi"/>
          <w:spacing w:val="0"/>
        </w:rPr>
        <w:t xml:space="preserve">strategy for a Fortune 500 client to streamline their 400+ </w:t>
      </w:r>
      <w:r w:rsidR="004859E1">
        <w:rPr>
          <w:rFonts w:cstheme="minorHAnsi"/>
          <w:spacing w:val="0"/>
        </w:rPr>
        <w:t xml:space="preserve">GTM </w:t>
      </w:r>
      <w:r w:rsidRPr="00223361">
        <w:rPr>
          <w:rFonts w:cstheme="minorHAnsi"/>
          <w:spacing w:val="0"/>
        </w:rPr>
        <w:t>tool portfolio into 6 portals, enhancing</w:t>
      </w:r>
      <w:r w:rsidRPr="00223361">
        <w:t xml:space="preserve"> </w:t>
      </w:r>
      <w:r w:rsidRPr="00223361">
        <w:rPr>
          <w:rFonts w:cstheme="minorHAnsi"/>
          <w:spacing w:val="0"/>
        </w:rPr>
        <w:t xml:space="preserve">overall customer </w:t>
      </w:r>
      <w:proofErr w:type="gramStart"/>
      <w:r w:rsidRPr="00223361">
        <w:rPr>
          <w:rFonts w:cstheme="minorHAnsi"/>
          <w:spacing w:val="0"/>
        </w:rPr>
        <w:t>experience</w:t>
      </w:r>
      <w:r>
        <w:rPr>
          <w:rFonts w:cstheme="minorHAnsi"/>
          <w:spacing w:val="0"/>
        </w:rPr>
        <w:t>;</w:t>
      </w:r>
      <w:proofErr w:type="gramEnd"/>
      <w:r>
        <w:rPr>
          <w:rFonts w:cstheme="minorHAnsi"/>
          <w:spacing w:val="0"/>
        </w:rPr>
        <w:t xml:space="preserve"> r</w:t>
      </w:r>
      <w:r w:rsidRPr="00223361">
        <w:rPr>
          <w:rFonts w:cstheme="minorHAnsi"/>
          <w:spacing w:val="0"/>
        </w:rPr>
        <w:t xml:space="preserve">educing ~30% in time inefficiencies </w:t>
      </w:r>
      <w:r>
        <w:rPr>
          <w:rFonts w:cstheme="minorHAnsi"/>
          <w:spacing w:val="0"/>
        </w:rPr>
        <w:t>caused by</w:t>
      </w:r>
      <w:r w:rsidRPr="00223361">
        <w:rPr>
          <w:rFonts w:cstheme="minorHAnsi"/>
          <w:spacing w:val="0"/>
        </w:rPr>
        <w:t xml:space="preserve"> frequent tool switching</w:t>
      </w:r>
    </w:p>
    <w:p w14:paraId="184E5459" w14:textId="77777777" w:rsidR="000F22CD" w:rsidRPr="00742250" w:rsidRDefault="000F22CD" w:rsidP="000F22CD">
      <w:pPr>
        <w:pStyle w:val="ResumeBulletResume"/>
        <w:tabs>
          <w:tab w:val="left" w:pos="360"/>
        </w:tabs>
        <w:ind w:left="360" w:hanging="180"/>
        <w:rPr>
          <w:rStyle w:val="Strong"/>
          <w:rFonts w:cstheme="minorHAnsi"/>
          <w:b w:val="0"/>
          <w:bCs w:val="0"/>
          <w:spacing w:val="0"/>
        </w:rPr>
      </w:pPr>
      <w:r>
        <w:t xml:space="preserve">Spearheaded LLM-based product matching engine for 300k+ SKUs for a medical supplier; enabled dynamic pricing guidance for high-margin upselling and competitor quote matching (reducing ~1 month cycle) </w:t>
      </w:r>
    </w:p>
    <w:p w14:paraId="34AC205C" w14:textId="77777777" w:rsidR="00742250" w:rsidRDefault="00742250" w:rsidP="00742250">
      <w:pPr>
        <w:pStyle w:val="ResumeBulletResume"/>
        <w:tabs>
          <w:tab w:val="left" w:pos="360"/>
        </w:tabs>
        <w:ind w:left="360" w:hanging="180"/>
        <w:rPr>
          <w:rStyle w:val="Strong"/>
          <w:rFonts w:cstheme="minorHAnsi"/>
          <w:b w:val="0"/>
          <w:bCs w:val="0"/>
          <w:spacing w:val="0"/>
        </w:rPr>
      </w:pPr>
      <w:r>
        <w:t>Crafted an AI integration roadmap for a sales tech provider’s product suite; interviewed 8 key personas to gather customer requirements that led to 700+ AI use case infusions across user journeys</w:t>
      </w:r>
      <w:r w:rsidRPr="005146B7">
        <w:rPr>
          <w:rStyle w:val="Strong"/>
          <w:rFonts w:cstheme="minorHAnsi"/>
          <w:b w:val="0"/>
          <w:bCs w:val="0"/>
          <w:spacing w:val="0"/>
        </w:rPr>
        <w:t xml:space="preserve"> </w:t>
      </w:r>
    </w:p>
    <w:p w14:paraId="7D8BA4CB" w14:textId="77777777" w:rsidR="00742250" w:rsidRDefault="00742250" w:rsidP="00742250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Created AI transformation strategy for a global industrial manufacturing client; ideated and prioritized 60+ AI use cases with $100M+ in projected value; designed execution roadmap that was presented to the C-Suite</w:t>
      </w:r>
    </w:p>
    <w:p w14:paraId="78B58356" w14:textId="00CA4B76" w:rsidR="00E36FBA" w:rsidRPr="005146B7" w:rsidRDefault="005146B7" w:rsidP="005146B7">
      <w:pPr>
        <w:pStyle w:val="ResumeBulletResume"/>
        <w:tabs>
          <w:tab w:val="left" w:pos="360"/>
        </w:tabs>
        <w:ind w:left="360" w:hanging="180"/>
        <w:rPr>
          <w:rFonts w:cstheme="minorHAnsi"/>
          <w:spacing w:val="0"/>
        </w:rPr>
      </w:pPr>
      <w:r>
        <w:rPr>
          <w:rStyle w:val="Strong"/>
          <w:rFonts w:cstheme="minorHAnsi"/>
          <w:b w:val="0"/>
          <w:bCs w:val="0"/>
          <w:spacing w:val="0"/>
        </w:rPr>
        <w:t>Quantified</w:t>
      </w:r>
      <w:r w:rsidRPr="00D91FE2">
        <w:rPr>
          <w:rStyle w:val="Strong"/>
          <w:rFonts w:cstheme="minorHAnsi"/>
          <w:b w:val="0"/>
          <w:bCs w:val="0"/>
          <w:spacing w:val="0"/>
        </w:rPr>
        <w:t xml:space="preserve"> $5B - $7B in cost synergies</w:t>
      </w:r>
      <w:r>
        <w:rPr>
          <w:rStyle w:val="Strong"/>
          <w:rFonts w:cstheme="minorHAnsi"/>
          <w:b w:val="0"/>
          <w:bCs w:val="0"/>
          <w:spacing w:val="0"/>
        </w:rPr>
        <w:t xml:space="preserve"> for one of the largest public-to-public </w:t>
      </w:r>
      <w:r>
        <w:t xml:space="preserve">media acquisition </w:t>
      </w:r>
      <w:proofErr w:type="gramStart"/>
      <w:r>
        <w:t>bids;</w:t>
      </w:r>
      <w:proofErr w:type="gramEnd"/>
      <w:r>
        <w:t xml:space="preserve"> </w:t>
      </w:r>
      <w:r w:rsidRPr="00D91FE2">
        <w:t>establish</w:t>
      </w:r>
      <w:r>
        <w:t>ed</w:t>
      </w:r>
      <w:r w:rsidRPr="00D91FE2">
        <w:t xml:space="preserve"> and </w:t>
      </w:r>
      <w:r>
        <w:t xml:space="preserve">modeled </w:t>
      </w:r>
      <w:r w:rsidRPr="00D91FE2">
        <w:t>synergy levers across content generation, distribution, and corporate SG&amp;A</w:t>
      </w:r>
    </w:p>
    <w:p w14:paraId="331F36AE" w14:textId="5FFB77C9" w:rsidR="00223361" w:rsidRPr="00644DC3" w:rsidRDefault="00223361" w:rsidP="00223361">
      <w:pPr>
        <w:pStyle w:val="InstitutionResume"/>
        <w:spacing w:line="240" w:lineRule="auto"/>
        <w:rPr>
          <w:rStyle w:val="InstitutionBoldResume"/>
          <w:rFonts w:eastAsia="Batang" w:cstheme="minorHAnsi"/>
          <w:spacing w:val="0"/>
        </w:rPr>
      </w:pPr>
      <w:r>
        <w:rPr>
          <w:rStyle w:val="InstitutionBoldResume"/>
          <w:rFonts w:eastAsia="Batang" w:cstheme="minorHAnsi"/>
          <w:caps/>
          <w:smallCaps w:val="0"/>
          <w:spacing w:val="0"/>
        </w:rPr>
        <w:t>Amazon Devices – Alexa AI</w:t>
      </w:r>
      <w:r w:rsidRPr="00644DC3">
        <w:rPr>
          <w:rStyle w:val="InstitutionBoldResume"/>
          <w:rFonts w:eastAsia="Batang" w:cstheme="minorHAnsi"/>
          <w:spacing w:val="0"/>
        </w:rPr>
        <w:t xml:space="preserve">, </w:t>
      </w:r>
      <w:r>
        <w:rPr>
          <w:rFonts w:eastAsia="Batang" w:cstheme="minorHAnsi"/>
          <w:spacing w:val="0"/>
        </w:rPr>
        <w:t>Boston, MA</w:t>
      </w:r>
      <w:r w:rsidRPr="00644DC3">
        <w:rPr>
          <w:rFonts w:eastAsia="Batang" w:cstheme="minorHAnsi"/>
          <w:spacing w:val="0"/>
        </w:rPr>
        <w:tab/>
      </w:r>
      <w:r>
        <w:rPr>
          <w:rFonts w:eastAsia="Batang" w:cstheme="minorHAnsi"/>
          <w:spacing w:val="0"/>
        </w:rPr>
        <w:t>2022- 2022</w:t>
      </w:r>
    </w:p>
    <w:p w14:paraId="4F817D6A" w14:textId="1D03FEA7" w:rsidR="00223361" w:rsidRDefault="00223361" w:rsidP="00223361">
      <w:pPr>
        <w:pStyle w:val="JobTitleResume"/>
        <w:spacing w:line="240" w:lineRule="auto"/>
        <w:rPr>
          <w:rFonts w:cstheme="minorHAnsi"/>
          <w:spacing w:val="0"/>
        </w:rPr>
      </w:pPr>
      <w:r>
        <w:rPr>
          <w:rFonts w:cstheme="minorHAnsi"/>
          <w:spacing w:val="0"/>
        </w:rPr>
        <w:t>Sr Product Manager – Technical Intern</w:t>
      </w:r>
    </w:p>
    <w:p w14:paraId="03ABF452" w14:textId="248C9D20" w:rsidR="000204EC" w:rsidRDefault="000204EC" w:rsidP="00223361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 w:rsidRPr="000204EC">
        <w:rPr>
          <w:rFonts w:cstheme="minorHAnsi"/>
          <w:spacing w:val="0"/>
        </w:rPr>
        <w:t>Eliminated 300+ hours/week of customer</w:t>
      </w:r>
      <w:r>
        <w:rPr>
          <w:rFonts w:cstheme="minorHAnsi"/>
          <w:spacing w:val="0"/>
        </w:rPr>
        <w:t xml:space="preserve">-team’s </w:t>
      </w:r>
      <w:r w:rsidRPr="000204EC">
        <w:rPr>
          <w:rFonts w:cstheme="minorHAnsi"/>
          <w:spacing w:val="0"/>
        </w:rPr>
        <w:t>downtime via a proposed data-storage abstraction layer</w:t>
      </w:r>
    </w:p>
    <w:p w14:paraId="735F1E96" w14:textId="43F0DECF" w:rsidR="000204EC" w:rsidRDefault="000204EC" w:rsidP="00223361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 w:rsidRPr="000204EC">
        <w:rPr>
          <w:rStyle w:val="Strong"/>
          <w:b w:val="0"/>
          <w:bCs w:val="0"/>
        </w:rPr>
        <w:t xml:space="preserve">Reduced </w:t>
      </w:r>
      <w:r>
        <w:rPr>
          <w:rStyle w:val="Strong"/>
          <w:b w:val="0"/>
          <w:bCs w:val="0"/>
        </w:rPr>
        <w:t>$</w:t>
      </w:r>
      <w:r w:rsidRPr="000204EC">
        <w:rPr>
          <w:rStyle w:val="Strong"/>
          <w:b w:val="0"/>
          <w:bCs w:val="0"/>
        </w:rPr>
        <w:t>1.1M/yr</w:t>
      </w:r>
      <w:r>
        <w:rPr>
          <w:rStyle w:val="Strong"/>
          <w:b w:val="0"/>
          <w:bCs w:val="0"/>
        </w:rPr>
        <w:t xml:space="preserve"> s</w:t>
      </w:r>
      <w:r w:rsidRPr="000204EC">
        <w:rPr>
          <w:rStyle w:val="Strong"/>
          <w:b w:val="0"/>
          <w:bCs w:val="0"/>
        </w:rPr>
        <w:t xml:space="preserve">torage spend </w:t>
      </w:r>
      <w:r>
        <w:t>by translating 30+ ML scientists’ needs into an automated data-deletion roadmap</w:t>
      </w:r>
    </w:p>
    <w:p w14:paraId="6DB713FC" w14:textId="5960D884" w:rsidR="00223361" w:rsidRPr="00223361" w:rsidRDefault="00223361" w:rsidP="00223361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Performed root cause analysis on storage instability; proposed solution to reduce model production time by 75% </w:t>
      </w:r>
    </w:p>
    <w:p w14:paraId="2BAAE040" w14:textId="369B65C2" w:rsidR="0069397D" w:rsidRPr="00644DC3" w:rsidRDefault="00222F57" w:rsidP="00CB0F3B">
      <w:pPr>
        <w:pStyle w:val="InstitutionResume"/>
        <w:spacing w:line="240" w:lineRule="auto"/>
        <w:rPr>
          <w:rStyle w:val="InstitutionBoldResume"/>
          <w:rFonts w:eastAsia="Batang" w:cstheme="minorHAnsi"/>
          <w:spacing w:val="0"/>
        </w:rPr>
      </w:pPr>
      <w:r>
        <w:rPr>
          <w:rStyle w:val="InstitutionBoldResume"/>
          <w:rFonts w:eastAsia="Batang" w:cstheme="minorHAnsi"/>
          <w:caps/>
          <w:smallCaps w:val="0"/>
          <w:spacing w:val="0"/>
        </w:rPr>
        <w:t>J.S. Held</w:t>
      </w:r>
      <w:r w:rsidR="00EB2D88">
        <w:rPr>
          <w:rStyle w:val="InstitutionBoldResume"/>
          <w:rFonts w:eastAsia="Batang" w:cstheme="minorHAnsi"/>
          <w:caps/>
          <w:smallCaps w:val="0"/>
          <w:spacing w:val="0"/>
        </w:rPr>
        <w:t xml:space="preserve"> </w:t>
      </w:r>
      <w:r w:rsidR="00DF47D5">
        <w:rPr>
          <w:rStyle w:val="InstitutionBoldResume"/>
          <w:rFonts w:eastAsia="Batang" w:cstheme="minorHAnsi"/>
          <w:caps/>
          <w:smallCaps w:val="0"/>
          <w:spacing w:val="0"/>
        </w:rPr>
        <w:t xml:space="preserve">&amp; </w:t>
      </w:r>
      <w:r w:rsidR="002675BA">
        <w:rPr>
          <w:rStyle w:val="InstitutionBoldResume"/>
          <w:rFonts w:eastAsia="Batang" w:cstheme="minorHAnsi"/>
          <w:caps/>
          <w:smallCaps w:val="0"/>
          <w:spacing w:val="0"/>
        </w:rPr>
        <w:t>Perry Associates LLC</w:t>
      </w:r>
      <w:r w:rsidR="00C73849" w:rsidRPr="00644DC3">
        <w:rPr>
          <w:rStyle w:val="InstitutionBoldResume"/>
          <w:rFonts w:eastAsia="Batang" w:cstheme="minorHAnsi"/>
          <w:spacing w:val="0"/>
        </w:rPr>
        <w:t>,</w:t>
      </w:r>
      <w:r w:rsidR="0069397D" w:rsidRPr="00644DC3">
        <w:rPr>
          <w:rStyle w:val="InstitutionBoldResume"/>
          <w:rFonts w:eastAsia="Batang" w:cstheme="minorHAnsi"/>
          <w:spacing w:val="0"/>
        </w:rPr>
        <w:t xml:space="preserve"> </w:t>
      </w:r>
      <w:r>
        <w:rPr>
          <w:rFonts w:eastAsia="Batang" w:cstheme="minorHAnsi"/>
          <w:spacing w:val="0"/>
        </w:rPr>
        <w:t>Boston, MA</w:t>
      </w:r>
      <w:r w:rsidR="0069397D" w:rsidRPr="00644DC3">
        <w:rPr>
          <w:rFonts w:eastAsia="Batang" w:cstheme="minorHAnsi"/>
          <w:spacing w:val="0"/>
        </w:rPr>
        <w:tab/>
      </w:r>
      <w:r>
        <w:rPr>
          <w:rFonts w:eastAsia="Batang" w:cstheme="minorHAnsi"/>
          <w:spacing w:val="0"/>
        </w:rPr>
        <w:t>20</w:t>
      </w:r>
      <w:r w:rsidR="00A255FA">
        <w:rPr>
          <w:rFonts w:eastAsia="Batang" w:cstheme="minorHAnsi"/>
          <w:spacing w:val="0"/>
        </w:rPr>
        <w:t>18</w:t>
      </w:r>
      <w:r>
        <w:rPr>
          <w:rFonts w:eastAsia="Batang" w:cstheme="minorHAnsi"/>
          <w:spacing w:val="0"/>
        </w:rPr>
        <w:t>- 2021</w:t>
      </w:r>
    </w:p>
    <w:p w14:paraId="0F044EF7" w14:textId="15832542" w:rsidR="00EC4A00" w:rsidRDefault="00222F57" w:rsidP="00192731">
      <w:pPr>
        <w:pStyle w:val="JobTitleResume"/>
        <w:spacing w:line="240" w:lineRule="auto"/>
        <w:rPr>
          <w:rFonts w:cstheme="minorHAnsi"/>
          <w:spacing w:val="0"/>
        </w:rPr>
      </w:pPr>
      <w:r>
        <w:rPr>
          <w:rFonts w:cstheme="minorHAnsi"/>
          <w:spacing w:val="0"/>
        </w:rPr>
        <w:t>Consultant</w:t>
      </w:r>
      <w:r w:rsidR="00C73A51">
        <w:rPr>
          <w:rFonts w:cstheme="minorHAnsi"/>
          <w:spacing w:val="0"/>
        </w:rPr>
        <w:t xml:space="preserve"> </w:t>
      </w:r>
      <w:r w:rsidR="00116D9D">
        <w:rPr>
          <w:rFonts w:cstheme="minorHAnsi"/>
          <w:spacing w:val="0"/>
        </w:rPr>
        <w:t>(20</w:t>
      </w:r>
      <w:r w:rsidR="007C448E">
        <w:rPr>
          <w:rFonts w:cstheme="minorHAnsi"/>
          <w:spacing w:val="0"/>
        </w:rPr>
        <w:t>20</w:t>
      </w:r>
      <w:r w:rsidR="00116D9D">
        <w:rPr>
          <w:rFonts w:cstheme="minorHAnsi"/>
          <w:spacing w:val="0"/>
        </w:rPr>
        <w:t>-2021)</w:t>
      </w:r>
    </w:p>
    <w:p w14:paraId="46E76FE7" w14:textId="1315F8D6" w:rsidR="00FB5FF5" w:rsidRDefault="00AE4AEB" w:rsidP="00AE4AEB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 w:rsidRPr="002917DC">
        <w:rPr>
          <w:rFonts w:cstheme="minorHAnsi"/>
          <w:spacing w:val="0"/>
        </w:rPr>
        <w:t xml:space="preserve">Built </w:t>
      </w:r>
      <w:r w:rsidR="005060DA">
        <w:rPr>
          <w:rFonts w:cstheme="minorHAnsi"/>
          <w:spacing w:val="0"/>
        </w:rPr>
        <w:t xml:space="preserve">workflow </w:t>
      </w:r>
      <w:r w:rsidR="008551C8">
        <w:rPr>
          <w:rFonts w:cstheme="minorHAnsi"/>
          <w:spacing w:val="0"/>
        </w:rPr>
        <w:t>for</w:t>
      </w:r>
      <w:r w:rsidRPr="002917DC">
        <w:rPr>
          <w:rFonts w:cstheme="minorHAnsi"/>
          <w:spacing w:val="0"/>
        </w:rPr>
        <w:t xml:space="preserve"> a </w:t>
      </w:r>
      <w:r w:rsidR="00FB5FF5">
        <w:rPr>
          <w:rFonts w:cstheme="minorHAnsi"/>
          <w:spacing w:val="0"/>
        </w:rPr>
        <w:t xml:space="preserve">4-year, </w:t>
      </w:r>
      <w:r w:rsidRPr="002917DC">
        <w:rPr>
          <w:rFonts w:cstheme="minorHAnsi"/>
          <w:spacing w:val="0"/>
        </w:rPr>
        <w:t>$213</w:t>
      </w:r>
      <w:r w:rsidR="00FF55FC">
        <w:rPr>
          <w:rFonts w:cstheme="minorHAnsi"/>
          <w:spacing w:val="0"/>
        </w:rPr>
        <w:t xml:space="preserve">M </w:t>
      </w:r>
      <w:r w:rsidRPr="002917DC">
        <w:rPr>
          <w:rFonts w:cstheme="minorHAnsi"/>
          <w:spacing w:val="0"/>
        </w:rPr>
        <w:t>rail yard project</w:t>
      </w:r>
      <w:r w:rsidR="005060DA">
        <w:rPr>
          <w:rFonts w:cstheme="minorHAnsi"/>
          <w:spacing w:val="0"/>
        </w:rPr>
        <w:t xml:space="preserve"> </w:t>
      </w:r>
      <w:r w:rsidR="00FB5FF5">
        <w:rPr>
          <w:rFonts w:cstheme="minorHAnsi"/>
          <w:spacing w:val="0"/>
        </w:rPr>
        <w:t>reducing duration by 4 months &amp; overhead costs by 10%</w:t>
      </w:r>
    </w:p>
    <w:p w14:paraId="501331CC" w14:textId="708B4D59" w:rsidR="00557685" w:rsidRPr="005C133A" w:rsidRDefault="00FB5FF5" w:rsidP="005C133A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F</w:t>
      </w:r>
      <w:r w:rsidR="00AE4AEB" w:rsidRPr="002917DC">
        <w:rPr>
          <w:rFonts w:cstheme="minorHAnsi"/>
          <w:spacing w:val="0"/>
        </w:rPr>
        <w:t xml:space="preserve">acilitated </w:t>
      </w:r>
      <w:r w:rsidR="00AE4AEB">
        <w:rPr>
          <w:rFonts w:cstheme="minorHAnsi"/>
          <w:spacing w:val="0"/>
        </w:rPr>
        <w:t xml:space="preserve">multi-functional </w:t>
      </w:r>
      <w:r w:rsidR="00AE4AEB" w:rsidRPr="002917DC">
        <w:rPr>
          <w:rFonts w:cstheme="minorHAnsi"/>
          <w:spacing w:val="0"/>
        </w:rPr>
        <w:t>trade</w:t>
      </w:r>
      <w:r w:rsidR="00AE4AEB">
        <w:rPr>
          <w:rFonts w:cstheme="minorHAnsi"/>
          <w:spacing w:val="0"/>
        </w:rPr>
        <w:t xml:space="preserve"> meetings</w:t>
      </w:r>
      <w:r w:rsidR="00AE4AEB" w:rsidRPr="002917DC">
        <w:rPr>
          <w:rFonts w:cstheme="minorHAnsi"/>
          <w:spacing w:val="0"/>
        </w:rPr>
        <w:t xml:space="preserve"> </w:t>
      </w:r>
      <w:r w:rsidR="00AE4AEB">
        <w:rPr>
          <w:rFonts w:cstheme="minorHAnsi"/>
          <w:spacing w:val="0"/>
        </w:rPr>
        <w:t xml:space="preserve">to </w:t>
      </w:r>
      <w:r w:rsidR="00192731">
        <w:rPr>
          <w:rFonts w:cstheme="minorHAnsi"/>
          <w:spacing w:val="0"/>
        </w:rPr>
        <w:t>budget</w:t>
      </w:r>
      <w:r w:rsidR="00AE4AEB">
        <w:rPr>
          <w:rFonts w:cstheme="minorHAnsi"/>
          <w:spacing w:val="0"/>
        </w:rPr>
        <w:t xml:space="preserve"> </w:t>
      </w:r>
      <w:r w:rsidR="006C7BCC">
        <w:rPr>
          <w:rFonts w:cstheme="minorHAnsi"/>
          <w:spacing w:val="0"/>
        </w:rPr>
        <w:t>&amp;</w:t>
      </w:r>
      <w:r w:rsidR="00AE4AEB">
        <w:rPr>
          <w:rFonts w:cstheme="minorHAnsi"/>
          <w:spacing w:val="0"/>
        </w:rPr>
        <w:t xml:space="preserve"> ensure</w:t>
      </w:r>
      <w:r w:rsidR="00AE4AEB" w:rsidRPr="0034683A">
        <w:rPr>
          <w:rFonts w:cstheme="minorHAnsi"/>
          <w:spacing w:val="0"/>
        </w:rPr>
        <w:t xml:space="preserve"> </w:t>
      </w:r>
      <w:r w:rsidR="00AE4AEB" w:rsidRPr="002917DC">
        <w:rPr>
          <w:rFonts w:cstheme="minorHAnsi"/>
          <w:spacing w:val="0"/>
        </w:rPr>
        <w:t xml:space="preserve">project </w:t>
      </w:r>
      <w:r w:rsidR="00AE4AEB">
        <w:rPr>
          <w:rFonts w:cstheme="minorHAnsi"/>
          <w:spacing w:val="0"/>
        </w:rPr>
        <w:t>deadlines were met</w:t>
      </w:r>
      <w:r w:rsidR="006C7BCC">
        <w:rPr>
          <w:rFonts w:cstheme="minorHAnsi"/>
          <w:spacing w:val="0"/>
        </w:rPr>
        <w:t xml:space="preserve"> -</w:t>
      </w:r>
      <w:r w:rsidR="00AE4AEB" w:rsidRPr="002917DC">
        <w:rPr>
          <w:rFonts w:cstheme="minorHAnsi"/>
          <w:spacing w:val="0"/>
        </w:rPr>
        <w:t xml:space="preserve"> </w:t>
      </w:r>
      <w:r w:rsidR="00AE4AEB">
        <w:rPr>
          <w:rFonts w:cstheme="minorHAnsi"/>
          <w:spacing w:val="0"/>
        </w:rPr>
        <w:t>saving $100</w:t>
      </w:r>
      <w:r w:rsidR="00382956">
        <w:rPr>
          <w:rFonts w:cstheme="minorHAnsi"/>
          <w:spacing w:val="0"/>
        </w:rPr>
        <w:t>k</w:t>
      </w:r>
      <w:r w:rsidR="00AE4AEB">
        <w:rPr>
          <w:rFonts w:cstheme="minorHAnsi"/>
          <w:spacing w:val="0"/>
        </w:rPr>
        <w:t>/month</w:t>
      </w:r>
      <w:r w:rsidR="00C6767B" w:rsidRPr="005C133A">
        <w:rPr>
          <w:rFonts w:cstheme="minorHAnsi"/>
          <w:spacing w:val="0"/>
        </w:rPr>
        <w:t xml:space="preserve"> </w:t>
      </w:r>
    </w:p>
    <w:p w14:paraId="3BC5F6C0" w14:textId="44CEFF0C" w:rsidR="00586E5A" w:rsidRPr="00557685" w:rsidRDefault="00557685" w:rsidP="00557685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Halved client’s average collection period by implementing a streamlined cross-division pay requisition process</w:t>
      </w:r>
    </w:p>
    <w:p w14:paraId="5F26C2AA" w14:textId="32A429C9" w:rsidR="007C448E" w:rsidRPr="00644DC3" w:rsidRDefault="007C448E" w:rsidP="00192731">
      <w:pPr>
        <w:pStyle w:val="JobTitleResume"/>
        <w:spacing w:line="240" w:lineRule="auto"/>
        <w:rPr>
          <w:rFonts w:cstheme="minorHAnsi"/>
          <w:bCs/>
          <w:spacing w:val="0"/>
        </w:rPr>
      </w:pPr>
      <w:r>
        <w:rPr>
          <w:rFonts w:cstheme="minorHAnsi"/>
          <w:spacing w:val="0"/>
        </w:rPr>
        <w:t>Project Controls Engineer (2018-2020)</w:t>
      </w:r>
    </w:p>
    <w:p w14:paraId="784DA4C7" w14:textId="7477F2D4" w:rsidR="007C448E" w:rsidRDefault="007C448E" w:rsidP="007C448E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Led a team of 10 </w:t>
      </w:r>
      <w:r w:rsidR="002C30A8">
        <w:rPr>
          <w:rFonts w:cstheme="minorHAnsi"/>
          <w:spacing w:val="0"/>
        </w:rPr>
        <w:t>to</w:t>
      </w:r>
      <w:r w:rsidR="00FB5FF5">
        <w:rPr>
          <w:rFonts w:cstheme="minorHAnsi"/>
          <w:spacing w:val="0"/>
        </w:rPr>
        <w:t xml:space="preserve"> analyze equipment data in</w:t>
      </w:r>
      <w:r>
        <w:rPr>
          <w:rFonts w:cstheme="minorHAnsi"/>
          <w:spacing w:val="0"/>
        </w:rPr>
        <w:t xml:space="preserve"> response to Massachusetts’s largest gas explosion; </w:t>
      </w:r>
      <w:r w:rsidR="00FB5FF5">
        <w:rPr>
          <w:rFonts w:cstheme="minorHAnsi"/>
          <w:spacing w:val="0"/>
        </w:rPr>
        <w:t>reduced</w:t>
      </w:r>
      <w:r w:rsidR="005B75BF">
        <w:rPr>
          <w:rFonts w:cstheme="minorHAnsi"/>
          <w:spacing w:val="0"/>
        </w:rPr>
        <w:t xml:space="preserve"> </w:t>
      </w:r>
      <w:r w:rsidR="005060DA">
        <w:rPr>
          <w:rFonts w:cstheme="minorHAnsi"/>
          <w:spacing w:val="0"/>
        </w:rPr>
        <w:t>client’s procurement</w:t>
      </w:r>
      <w:r w:rsidR="005B75BF">
        <w:rPr>
          <w:rFonts w:cstheme="minorHAnsi"/>
          <w:spacing w:val="0"/>
        </w:rPr>
        <w:t xml:space="preserve"> cost by 20%; analysis was presented to</w:t>
      </w:r>
      <w:r>
        <w:rPr>
          <w:rFonts w:cstheme="minorHAnsi"/>
          <w:spacing w:val="0"/>
        </w:rPr>
        <w:t xml:space="preserve"> Governor</w:t>
      </w:r>
    </w:p>
    <w:p w14:paraId="630BEC3B" w14:textId="77777777" w:rsidR="0069397D" w:rsidRPr="007E7B9F" w:rsidRDefault="0069397D" w:rsidP="00CB0F3B">
      <w:pPr>
        <w:pStyle w:val="SectionHeading"/>
        <w:spacing w:line="240" w:lineRule="auto"/>
        <w:rPr>
          <w:rFonts w:cstheme="minorHAnsi"/>
          <w:color w:val="000000" w:themeColor="text1"/>
          <w:spacing w:val="4"/>
          <w:sz w:val="22"/>
          <w:szCs w:val="22"/>
        </w:rPr>
      </w:pPr>
      <w:r w:rsidRPr="007E7B9F">
        <w:rPr>
          <w:rFonts w:cstheme="minorHAnsi"/>
          <w:color w:val="000000" w:themeColor="text1"/>
          <w:spacing w:val="4"/>
          <w:sz w:val="22"/>
          <w:szCs w:val="22"/>
        </w:rPr>
        <w:t>SKILLS AND ACTIVITIES</w:t>
      </w:r>
    </w:p>
    <w:p w14:paraId="5B726C39" w14:textId="789B25D5" w:rsidR="00A02FB4" w:rsidRPr="00644DC3" w:rsidRDefault="00B519E6" w:rsidP="00CB0F3B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spacing w:val="0"/>
        </w:rPr>
      </w:pPr>
      <w:bookmarkStart w:id="8" w:name="Text27"/>
      <w:r>
        <w:rPr>
          <w:rFonts w:cstheme="minorHAnsi"/>
          <w:spacing w:val="0"/>
        </w:rPr>
        <w:t>Technology</w:t>
      </w:r>
      <w:r w:rsidR="000031B4">
        <w:rPr>
          <w:rFonts w:cstheme="minorHAnsi"/>
          <w:spacing w:val="0"/>
        </w:rPr>
        <w:t xml:space="preserve"> (Proficient)</w:t>
      </w:r>
      <w:r>
        <w:rPr>
          <w:rFonts w:cstheme="minorHAnsi"/>
          <w:spacing w:val="0"/>
        </w:rPr>
        <w:t>:</w:t>
      </w:r>
      <w:r w:rsidR="00F71B7E">
        <w:rPr>
          <w:rFonts w:cstheme="minorHAnsi"/>
          <w:spacing w:val="0"/>
        </w:rPr>
        <w:t xml:space="preserve"> MATLAB, Python</w:t>
      </w:r>
      <w:r w:rsidR="001E5837">
        <w:rPr>
          <w:rFonts w:cstheme="minorHAnsi"/>
          <w:spacing w:val="0"/>
        </w:rPr>
        <w:t xml:space="preserve"> (Pandas, NumPy)</w:t>
      </w:r>
      <w:r w:rsidR="00F71B7E">
        <w:rPr>
          <w:rFonts w:cstheme="minorHAnsi"/>
          <w:spacing w:val="0"/>
        </w:rPr>
        <w:t xml:space="preserve">, Java, </w:t>
      </w:r>
      <w:r w:rsidR="00A61EDF">
        <w:rPr>
          <w:rFonts w:cstheme="minorHAnsi"/>
          <w:spacing w:val="0"/>
        </w:rPr>
        <w:t>SQL, Alteryx, Tableau, Power BI, ML</w:t>
      </w:r>
      <w:r w:rsidR="00502004">
        <w:rPr>
          <w:rFonts w:cstheme="minorHAnsi"/>
          <w:spacing w:val="0"/>
        </w:rPr>
        <w:t>, AI</w:t>
      </w:r>
    </w:p>
    <w:bookmarkEnd w:id="8"/>
    <w:p w14:paraId="5D05A593" w14:textId="589585F2" w:rsidR="00F71B7E" w:rsidRPr="00886E20" w:rsidRDefault="00F71B7E" w:rsidP="00362AB4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spacing w:val="0"/>
        </w:rPr>
      </w:pPr>
      <w:r>
        <w:rPr>
          <w:rFonts w:cstheme="minorHAnsi"/>
          <w:spacing w:val="0"/>
        </w:rPr>
        <w:t>Sports: Coach</w:t>
      </w:r>
      <w:r w:rsidR="00BA2DEB">
        <w:rPr>
          <w:rFonts w:cstheme="minorHAnsi"/>
          <w:spacing w:val="0"/>
        </w:rPr>
        <w:t>ed over 50 students at</w:t>
      </w:r>
      <w:r>
        <w:rPr>
          <w:rFonts w:cstheme="minorHAnsi"/>
          <w:spacing w:val="0"/>
        </w:rPr>
        <w:t xml:space="preserve"> Boston University Cricket Club</w:t>
      </w:r>
      <w:r w:rsidR="00BA2DEB">
        <w:rPr>
          <w:rFonts w:cstheme="minorHAnsi"/>
          <w:spacing w:val="0"/>
        </w:rPr>
        <w:t>;</w:t>
      </w:r>
      <w:r>
        <w:rPr>
          <w:rFonts w:cstheme="minorHAnsi"/>
          <w:spacing w:val="0"/>
        </w:rPr>
        <w:t xml:space="preserve"> Member</w:t>
      </w:r>
      <w:r w:rsidR="00BA2DEB">
        <w:rPr>
          <w:rFonts w:cstheme="minorHAnsi"/>
          <w:spacing w:val="0"/>
        </w:rPr>
        <w:t xml:space="preserve"> of</w:t>
      </w:r>
      <w:r w:rsidRPr="00362AB4">
        <w:rPr>
          <w:rFonts w:cstheme="minorHAnsi"/>
          <w:spacing w:val="0"/>
        </w:rPr>
        <w:t xml:space="preserve"> St. Columba’s Cricket Club</w:t>
      </w:r>
    </w:p>
    <w:p w14:paraId="37DD1677" w14:textId="25875195" w:rsidR="00DC5A34" w:rsidRPr="00DC5A34" w:rsidRDefault="00886E20" w:rsidP="00DC5A34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spacing w:val="0"/>
        </w:rPr>
      </w:pPr>
      <w:r>
        <w:rPr>
          <w:rFonts w:cstheme="minorHAnsi"/>
          <w:spacing w:val="0"/>
        </w:rPr>
        <w:t>Hobbies</w:t>
      </w:r>
      <w:r w:rsidR="00F71B7E">
        <w:rPr>
          <w:rFonts w:cstheme="minorHAnsi"/>
          <w:spacing w:val="0"/>
        </w:rPr>
        <w:t xml:space="preserve">: Photography, </w:t>
      </w:r>
      <w:r w:rsidR="00301309">
        <w:rPr>
          <w:rFonts w:cstheme="minorHAnsi"/>
          <w:spacing w:val="0"/>
        </w:rPr>
        <w:t>Photoshop,</w:t>
      </w:r>
      <w:r w:rsidR="00F71B7E">
        <w:rPr>
          <w:rFonts w:cstheme="minorHAnsi"/>
          <w:spacing w:val="0"/>
        </w:rPr>
        <w:t xml:space="preserve"> </w:t>
      </w:r>
      <w:r w:rsidR="00754231">
        <w:rPr>
          <w:rFonts w:cstheme="minorHAnsi"/>
          <w:spacing w:val="0"/>
        </w:rPr>
        <w:t>Lightroom</w:t>
      </w:r>
    </w:p>
    <w:sectPr w:rsidR="00DC5A34" w:rsidRPr="00DC5A34" w:rsidSect="00B367B5">
      <w:headerReference w:type="default" r:id="rId11"/>
      <w:footerReference w:type="default" r:id="rId12"/>
      <w:pgSz w:w="12240" w:h="15840" w:code="1"/>
      <w:pgMar w:top="1080" w:right="1080" w:bottom="1080" w:left="108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B864B" w14:textId="77777777" w:rsidR="00F367BF" w:rsidRDefault="00F367BF" w:rsidP="00DA54C9">
      <w:pPr>
        <w:spacing w:line="240" w:lineRule="auto"/>
      </w:pPr>
      <w:r>
        <w:separator/>
      </w:r>
    </w:p>
  </w:endnote>
  <w:endnote w:type="continuationSeparator" w:id="0">
    <w:p w14:paraId="6DFAA451" w14:textId="77777777" w:rsidR="00F367BF" w:rsidRDefault="00F367BF" w:rsidP="00DA54C9">
      <w:pPr>
        <w:spacing w:line="240" w:lineRule="auto"/>
      </w:pPr>
      <w:r>
        <w:continuationSeparator/>
      </w:r>
    </w:p>
  </w:endnote>
  <w:endnote w:type="continuationNotice" w:id="1">
    <w:p w14:paraId="6BDC5553" w14:textId="77777777" w:rsidR="00F367BF" w:rsidRDefault="00F367B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2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3F5A8" w14:textId="59DF2542" w:rsidR="00DA54C9" w:rsidRDefault="00DA54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CE742" w14:textId="77777777" w:rsidR="00F367BF" w:rsidRDefault="00F367BF" w:rsidP="00DA54C9">
      <w:pPr>
        <w:spacing w:line="240" w:lineRule="auto"/>
      </w:pPr>
      <w:r>
        <w:separator/>
      </w:r>
    </w:p>
  </w:footnote>
  <w:footnote w:type="continuationSeparator" w:id="0">
    <w:p w14:paraId="0756F39F" w14:textId="77777777" w:rsidR="00F367BF" w:rsidRDefault="00F367BF" w:rsidP="00DA54C9">
      <w:pPr>
        <w:spacing w:line="240" w:lineRule="auto"/>
      </w:pPr>
      <w:r>
        <w:continuationSeparator/>
      </w:r>
    </w:p>
  </w:footnote>
  <w:footnote w:type="continuationNotice" w:id="1">
    <w:p w14:paraId="230B631D" w14:textId="77777777" w:rsidR="00F367BF" w:rsidRDefault="00F367B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56436" w14:textId="43026104" w:rsidR="00DA54C9" w:rsidRDefault="00DA54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6FF1E9F"/>
    <w:multiLevelType w:val="hybridMultilevel"/>
    <w:tmpl w:val="0606540E"/>
    <w:lvl w:ilvl="0" w:tplc="7A78E4FC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7AB57B7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D786105"/>
    <w:multiLevelType w:val="multilevel"/>
    <w:tmpl w:val="9E2EB2C2"/>
    <w:lvl w:ilvl="0">
      <w:start w:val="1995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1">
      <w:start w:val="1996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</w:abstractNum>
  <w:abstractNum w:abstractNumId="4" w15:restartNumberingAfterBreak="0">
    <w:nsid w:val="0DAA72BD"/>
    <w:multiLevelType w:val="hybridMultilevel"/>
    <w:tmpl w:val="3730B8C2"/>
    <w:lvl w:ilvl="0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8640"/>
        </w:tabs>
        <w:ind w:left="86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9360"/>
        </w:tabs>
        <w:ind w:left="93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00E0AAA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0ED1677"/>
    <w:multiLevelType w:val="multilevel"/>
    <w:tmpl w:val="01EE6DD8"/>
    <w:lvl w:ilvl="0">
      <w:start w:val="1996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1">
      <w:start w:val="1997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</w:abstractNum>
  <w:abstractNum w:abstractNumId="7" w15:restartNumberingAfterBreak="0">
    <w:nsid w:val="15FF7CA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8" w15:restartNumberingAfterBreak="0">
    <w:nsid w:val="16697AF8"/>
    <w:multiLevelType w:val="hybridMultilevel"/>
    <w:tmpl w:val="75549A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E005D3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1AC8162E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1BC03A69"/>
    <w:multiLevelType w:val="singleLevel"/>
    <w:tmpl w:val="FFFFFFFF"/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cs="Symbol" w:hint="default"/>
        <w:sz w:val="14"/>
        <w:szCs w:val="14"/>
      </w:rPr>
    </w:lvl>
  </w:abstractNum>
  <w:abstractNum w:abstractNumId="12" w15:restartNumberingAfterBreak="0">
    <w:nsid w:val="1DFA341D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1E042FD6"/>
    <w:multiLevelType w:val="hybridMultilevel"/>
    <w:tmpl w:val="C582BF54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21C8398A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244F35C0"/>
    <w:multiLevelType w:val="hybridMultilevel"/>
    <w:tmpl w:val="A46C2B88"/>
    <w:lvl w:ilvl="0" w:tplc="FFFFFFFF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546A1C"/>
    <w:multiLevelType w:val="hybridMultilevel"/>
    <w:tmpl w:val="FFFFFFFF"/>
    <w:lvl w:ilvl="0" w:tplc="E432F068">
      <w:start w:val="1"/>
      <w:numFmt w:val="decimal"/>
      <w:lvlText w:val="%1."/>
      <w:lvlJc w:val="left"/>
      <w:pPr>
        <w:ind w:left="720" w:hanging="360"/>
      </w:pPr>
    </w:lvl>
    <w:lvl w:ilvl="1" w:tplc="58A06278">
      <w:start w:val="1"/>
      <w:numFmt w:val="lowerLetter"/>
      <w:lvlText w:val="%2."/>
      <w:lvlJc w:val="left"/>
      <w:pPr>
        <w:ind w:left="1440" w:hanging="360"/>
      </w:pPr>
    </w:lvl>
    <w:lvl w:ilvl="2" w:tplc="2C8C7128">
      <w:start w:val="1"/>
      <w:numFmt w:val="lowerRoman"/>
      <w:lvlText w:val="%3."/>
      <w:lvlJc w:val="right"/>
      <w:pPr>
        <w:ind w:left="2160" w:hanging="180"/>
      </w:pPr>
    </w:lvl>
    <w:lvl w:ilvl="3" w:tplc="A4942B90">
      <w:start w:val="1"/>
      <w:numFmt w:val="decimal"/>
      <w:lvlText w:val="%4."/>
      <w:lvlJc w:val="left"/>
      <w:pPr>
        <w:ind w:left="2880" w:hanging="360"/>
      </w:pPr>
    </w:lvl>
    <w:lvl w:ilvl="4" w:tplc="AA2C02C8">
      <w:start w:val="1"/>
      <w:numFmt w:val="lowerLetter"/>
      <w:lvlText w:val="%5."/>
      <w:lvlJc w:val="left"/>
      <w:pPr>
        <w:ind w:left="3600" w:hanging="360"/>
      </w:pPr>
    </w:lvl>
    <w:lvl w:ilvl="5" w:tplc="F2ECCE26">
      <w:start w:val="1"/>
      <w:numFmt w:val="lowerRoman"/>
      <w:lvlText w:val="%6."/>
      <w:lvlJc w:val="right"/>
      <w:pPr>
        <w:ind w:left="4320" w:hanging="180"/>
      </w:pPr>
    </w:lvl>
    <w:lvl w:ilvl="6" w:tplc="03D0A6FA">
      <w:start w:val="1"/>
      <w:numFmt w:val="decimal"/>
      <w:lvlText w:val="%7."/>
      <w:lvlJc w:val="left"/>
      <w:pPr>
        <w:ind w:left="5040" w:hanging="360"/>
      </w:pPr>
    </w:lvl>
    <w:lvl w:ilvl="7" w:tplc="63A081EC">
      <w:start w:val="1"/>
      <w:numFmt w:val="lowerLetter"/>
      <w:lvlText w:val="%8."/>
      <w:lvlJc w:val="left"/>
      <w:pPr>
        <w:ind w:left="5760" w:hanging="360"/>
      </w:pPr>
    </w:lvl>
    <w:lvl w:ilvl="8" w:tplc="A0A45984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F27FBF"/>
    <w:multiLevelType w:val="hybridMultilevel"/>
    <w:tmpl w:val="E1B6AD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0742CC"/>
    <w:multiLevelType w:val="hybridMultilevel"/>
    <w:tmpl w:val="B842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9D2098"/>
    <w:multiLevelType w:val="hybridMultilevel"/>
    <w:tmpl w:val="21FE8B26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31AD6E39"/>
    <w:multiLevelType w:val="hybridMultilevel"/>
    <w:tmpl w:val="CEDC79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324114EB"/>
    <w:multiLevelType w:val="hybridMultilevel"/>
    <w:tmpl w:val="7A80E998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33DE05F2"/>
    <w:multiLevelType w:val="hybridMultilevel"/>
    <w:tmpl w:val="97B80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0908F3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3735326F"/>
    <w:multiLevelType w:val="hybridMultilevel"/>
    <w:tmpl w:val="FFFFFFFF"/>
    <w:lvl w:ilvl="0" w:tplc="FDAE99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BC2B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A43E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B8E0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9C76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F43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805E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1AB7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1C8C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0D0BBB"/>
    <w:multiLevelType w:val="hybridMultilevel"/>
    <w:tmpl w:val="75F812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3ED9499B"/>
    <w:multiLevelType w:val="hybridMultilevel"/>
    <w:tmpl w:val="0400C51E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3F864707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3FF97183"/>
    <w:multiLevelType w:val="hybridMultilevel"/>
    <w:tmpl w:val="0DF6DC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794CCD"/>
    <w:multiLevelType w:val="hybridMultilevel"/>
    <w:tmpl w:val="77C68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F04E2E"/>
    <w:multiLevelType w:val="hybridMultilevel"/>
    <w:tmpl w:val="EABAA3A2"/>
    <w:lvl w:ilvl="0" w:tplc="16B44EE8">
      <w:start w:val="1"/>
      <w:numFmt w:val="decimal"/>
      <w:lvlText w:val="%1."/>
      <w:lvlJc w:val="left"/>
      <w:pPr>
        <w:ind w:left="720" w:hanging="360"/>
      </w:pPr>
    </w:lvl>
    <w:lvl w:ilvl="1" w:tplc="9F6C7EDA">
      <w:start w:val="1"/>
      <w:numFmt w:val="lowerLetter"/>
      <w:lvlText w:val="%2."/>
      <w:lvlJc w:val="left"/>
      <w:pPr>
        <w:ind w:left="1440" w:hanging="360"/>
      </w:pPr>
    </w:lvl>
    <w:lvl w:ilvl="2" w:tplc="08E0F242">
      <w:start w:val="1"/>
      <w:numFmt w:val="lowerRoman"/>
      <w:lvlText w:val="%3."/>
      <w:lvlJc w:val="right"/>
      <w:pPr>
        <w:ind w:left="2160" w:hanging="180"/>
      </w:pPr>
    </w:lvl>
    <w:lvl w:ilvl="3" w:tplc="84E24438">
      <w:start w:val="1"/>
      <w:numFmt w:val="decimal"/>
      <w:lvlText w:val="%4."/>
      <w:lvlJc w:val="left"/>
      <w:pPr>
        <w:ind w:left="2880" w:hanging="360"/>
      </w:pPr>
    </w:lvl>
    <w:lvl w:ilvl="4" w:tplc="8A263D98">
      <w:start w:val="1"/>
      <w:numFmt w:val="lowerLetter"/>
      <w:lvlText w:val="%5."/>
      <w:lvlJc w:val="left"/>
      <w:pPr>
        <w:ind w:left="3600" w:hanging="360"/>
      </w:pPr>
    </w:lvl>
    <w:lvl w:ilvl="5" w:tplc="4E2093BE">
      <w:start w:val="1"/>
      <w:numFmt w:val="lowerRoman"/>
      <w:lvlText w:val="%6."/>
      <w:lvlJc w:val="right"/>
      <w:pPr>
        <w:ind w:left="4320" w:hanging="180"/>
      </w:pPr>
    </w:lvl>
    <w:lvl w:ilvl="6" w:tplc="718A148E">
      <w:start w:val="1"/>
      <w:numFmt w:val="decimal"/>
      <w:lvlText w:val="%7."/>
      <w:lvlJc w:val="left"/>
      <w:pPr>
        <w:ind w:left="5040" w:hanging="360"/>
      </w:pPr>
    </w:lvl>
    <w:lvl w:ilvl="7" w:tplc="ED92886C">
      <w:start w:val="1"/>
      <w:numFmt w:val="lowerLetter"/>
      <w:lvlText w:val="%8."/>
      <w:lvlJc w:val="left"/>
      <w:pPr>
        <w:ind w:left="5760" w:hanging="360"/>
      </w:pPr>
    </w:lvl>
    <w:lvl w:ilvl="8" w:tplc="20AA7590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C61EB6"/>
    <w:multiLevelType w:val="hybridMultilevel"/>
    <w:tmpl w:val="DA348FF2"/>
    <w:lvl w:ilvl="0" w:tplc="FFFFFFFF">
      <w:start w:val="1"/>
      <w:numFmt w:val="bullet"/>
      <w:lvlText w:val=""/>
      <w:lvlJc w:val="left"/>
      <w:pPr>
        <w:tabs>
          <w:tab w:val="num" w:pos="2213"/>
        </w:tabs>
        <w:ind w:left="2213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933"/>
        </w:tabs>
        <w:ind w:left="2933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53"/>
        </w:tabs>
        <w:ind w:left="3653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73"/>
        </w:tabs>
        <w:ind w:left="4373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93"/>
        </w:tabs>
        <w:ind w:left="5093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813"/>
        </w:tabs>
        <w:ind w:left="5813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533"/>
        </w:tabs>
        <w:ind w:left="6533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53"/>
        </w:tabs>
        <w:ind w:left="7253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73"/>
        </w:tabs>
        <w:ind w:left="7973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4CE65A29"/>
    <w:multiLevelType w:val="hybridMultilevel"/>
    <w:tmpl w:val="65C0DA66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4F535ED3"/>
    <w:multiLevelType w:val="hybridMultilevel"/>
    <w:tmpl w:val="C1E2A310"/>
    <w:lvl w:ilvl="0" w:tplc="C5E0B37A">
      <w:start w:val="1"/>
      <w:numFmt w:val="lowerLetter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747B32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57843189"/>
    <w:multiLevelType w:val="hybridMultilevel"/>
    <w:tmpl w:val="230244BC"/>
    <w:lvl w:ilvl="0" w:tplc="452E87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C0B2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6A3E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C2E6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063E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DA73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8E0B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1625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B84A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DA7E18"/>
    <w:multiLevelType w:val="hybridMultilevel"/>
    <w:tmpl w:val="5F9EAC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8602C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38" w15:restartNumberingAfterBreak="0">
    <w:nsid w:val="5D7D3B9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9" w15:restartNumberingAfterBreak="0">
    <w:nsid w:val="5DEF6385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40" w15:restartNumberingAfterBreak="0">
    <w:nsid w:val="66017DC4"/>
    <w:multiLevelType w:val="multilevel"/>
    <w:tmpl w:val="274ABD0A"/>
    <w:lvl w:ilvl="0">
      <w:start w:val="1999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1">
      <w:start w:val="2000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  <w:i w:val="0"/>
        <w:iCs w:val="0"/>
      </w:rPr>
    </w:lvl>
  </w:abstractNum>
  <w:abstractNum w:abstractNumId="41" w15:restartNumberingAfterBreak="0">
    <w:nsid w:val="6BD175B2"/>
    <w:multiLevelType w:val="hybridMultilevel"/>
    <w:tmpl w:val="21947350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42" w15:restartNumberingAfterBreak="0">
    <w:nsid w:val="704849D0"/>
    <w:multiLevelType w:val="hybridMultilevel"/>
    <w:tmpl w:val="FA7CE86A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</w:abstractNum>
  <w:abstractNum w:abstractNumId="43" w15:restartNumberingAfterBreak="0">
    <w:nsid w:val="75405A7B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44" w15:restartNumberingAfterBreak="0">
    <w:nsid w:val="78202B76"/>
    <w:multiLevelType w:val="hybridMultilevel"/>
    <w:tmpl w:val="BCBCEF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C128E0"/>
    <w:multiLevelType w:val="hybridMultilevel"/>
    <w:tmpl w:val="7D3AAEE6"/>
    <w:lvl w:ilvl="0" w:tplc="1A7A3842">
      <w:start w:val="1"/>
      <w:numFmt w:val="bullet"/>
      <w:pStyle w:val="ResumeBulletResume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cs="Symbol" w:hint="default"/>
        <w:sz w:val="16"/>
        <w:szCs w:val="18"/>
      </w:rPr>
    </w:lvl>
    <w:lvl w:ilvl="1" w:tplc="04090003">
      <w:start w:val="1"/>
      <w:numFmt w:val="bullet"/>
      <w:lvlText w:val="o"/>
      <w:lvlJc w:val="left"/>
      <w:pPr>
        <w:tabs>
          <w:tab w:val="num" w:pos="-2430"/>
        </w:tabs>
        <w:ind w:left="-24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-1710"/>
        </w:tabs>
        <w:ind w:left="-171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-990"/>
        </w:tabs>
        <w:ind w:left="-99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-270"/>
        </w:tabs>
        <w:ind w:left="-27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50"/>
        </w:tabs>
        <w:ind w:left="45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cs="Wingdings" w:hint="default"/>
      </w:rPr>
    </w:lvl>
  </w:abstractNum>
  <w:num w:numId="1" w16cid:durableId="1211648051">
    <w:abstractNumId w:val="30"/>
  </w:num>
  <w:num w:numId="2" w16cid:durableId="582253158">
    <w:abstractNumId w:val="35"/>
  </w:num>
  <w:num w:numId="3" w16cid:durableId="882135799">
    <w:abstractNumId w:val="4"/>
  </w:num>
  <w:num w:numId="4" w16cid:durableId="428430373">
    <w:abstractNumId w:val="31"/>
  </w:num>
  <w:num w:numId="5" w16cid:durableId="210767779">
    <w:abstractNumId w:val="42"/>
  </w:num>
  <w:num w:numId="6" w16cid:durableId="1231621007">
    <w:abstractNumId w:val="32"/>
  </w:num>
  <w:num w:numId="7" w16cid:durableId="1273318403">
    <w:abstractNumId w:val="6"/>
  </w:num>
  <w:num w:numId="8" w16cid:durableId="2068337340">
    <w:abstractNumId w:val="21"/>
  </w:num>
  <w:num w:numId="9" w16cid:durableId="496310870">
    <w:abstractNumId w:val="3"/>
  </w:num>
  <w:num w:numId="10" w16cid:durableId="1582105360">
    <w:abstractNumId w:val="19"/>
  </w:num>
  <w:num w:numId="11" w16cid:durableId="1092822635">
    <w:abstractNumId w:val="37"/>
  </w:num>
  <w:num w:numId="12" w16cid:durableId="1861308812">
    <w:abstractNumId w:val="38"/>
  </w:num>
  <w:num w:numId="13" w16cid:durableId="707221596">
    <w:abstractNumId w:val="7"/>
  </w:num>
  <w:num w:numId="14" w16cid:durableId="799420497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cs="Symbol" w:hint="default"/>
          <w:sz w:val="14"/>
          <w:szCs w:val="14"/>
        </w:rPr>
      </w:lvl>
    </w:lvlOverride>
  </w:num>
  <w:num w:numId="15" w16cid:durableId="1652826228">
    <w:abstractNumId w:val="11"/>
  </w:num>
  <w:num w:numId="16" w16cid:durableId="935361792">
    <w:abstractNumId w:val="40"/>
  </w:num>
  <w:num w:numId="17" w16cid:durableId="1869828138">
    <w:abstractNumId w:val="25"/>
  </w:num>
  <w:num w:numId="18" w16cid:durableId="2140683141">
    <w:abstractNumId w:val="1"/>
  </w:num>
  <w:num w:numId="19" w16cid:durableId="1456406804">
    <w:abstractNumId w:val="45"/>
  </w:num>
  <w:num w:numId="20" w16cid:durableId="454568294">
    <w:abstractNumId w:val="41"/>
  </w:num>
  <w:num w:numId="21" w16cid:durableId="576984591">
    <w:abstractNumId w:val="13"/>
  </w:num>
  <w:num w:numId="22" w16cid:durableId="723060277">
    <w:abstractNumId w:val="26"/>
  </w:num>
  <w:num w:numId="23" w16cid:durableId="1065106501">
    <w:abstractNumId w:val="20"/>
  </w:num>
  <w:num w:numId="24" w16cid:durableId="435370395">
    <w:abstractNumId w:val="15"/>
  </w:num>
  <w:num w:numId="25" w16cid:durableId="1003053059">
    <w:abstractNumId w:val="28"/>
  </w:num>
  <w:num w:numId="26" w16cid:durableId="699891151">
    <w:abstractNumId w:val="44"/>
  </w:num>
  <w:num w:numId="27" w16cid:durableId="983580063">
    <w:abstractNumId w:val="8"/>
  </w:num>
  <w:num w:numId="28" w16cid:durableId="1366831255">
    <w:abstractNumId w:val="36"/>
  </w:num>
  <w:num w:numId="29" w16cid:durableId="1911115025">
    <w:abstractNumId w:val="14"/>
  </w:num>
  <w:num w:numId="30" w16cid:durableId="1165635346">
    <w:abstractNumId w:val="10"/>
  </w:num>
  <w:num w:numId="31" w16cid:durableId="1465124126">
    <w:abstractNumId w:val="43"/>
  </w:num>
  <w:num w:numId="32" w16cid:durableId="1059672750">
    <w:abstractNumId w:val="27"/>
  </w:num>
  <w:num w:numId="33" w16cid:durableId="1975745934">
    <w:abstractNumId w:val="34"/>
  </w:num>
  <w:num w:numId="34" w16cid:durableId="676926685">
    <w:abstractNumId w:val="39"/>
  </w:num>
  <w:num w:numId="35" w16cid:durableId="132524813">
    <w:abstractNumId w:val="9"/>
  </w:num>
  <w:num w:numId="36" w16cid:durableId="1932467283">
    <w:abstractNumId w:val="23"/>
  </w:num>
  <w:num w:numId="37" w16cid:durableId="13967637">
    <w:abstractNumId w:val="2"/>
  </w:num>
  <w:num w:numId="38" w16cid:durableId="1713458624">
    <w:abstractNumId w:val="12"/>
  </w:num>
  <w:num w:numId="39" w16cid:durableId="1456563989">
    <w:abstractNumId w:val="5"/>
  </w:num>
  <w:num w:numId="40" w16cid:durableId="1723477097">
    <w:abstractNumId w:val="22"/>
  </w:num>
  <w:num w:numId="41" w16cid:durableId="151797812">
    <w:abstractNumId w:val="18"/>
  </w:num>
  <w:num w:numId="42" w16cid:durableId="98064136">
    <w:abstractNumId w:val="22"/>
  </w:num>
  <w:num w:numId="43" w16cid:durableId="1357661376">
    <w:abstractNumId w:val="29"/>
  </w:num>
  <w:num w:numId="44" w16cid:durableId="2140763803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945065419">
    <w:abstractNumId w:val="33"/>
  </w:num>
  <w:num w:numId="46" w16cid:durableId="1778403198">
    <w:abstractNumId w:val="16"/>
  </w:num>
  <w:num w:numId="47" w16cid:durableId="1793665408">
    <w:abstractNumId w:val="24"/>
  </w:num>
  <w:num w:numId="48" w16cid:durableId="60963024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291784867">
    <w:abstractNumId w:val="17"/>
  </w:num>
  <w:num w:numId="50" w16cid:durableId="1898008980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oNotHyphenateCaps/>
  <w:noPunctuationKerning/>
  <w:characterSpacingControl w:val="doNotCompress"/>
  <w:doNotValidateAgainstSchema/>
  <w:doNotDemarcateInvalidXml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57E"/>
    <w:rsid w:val="000003B2"/>
    <w:rsid w:val="00000621"/>
    <w:rsid w:val="00000A8D"/>
    <w:rsid w:val="00000FD5"/>
    <w:rsid w:val="000031B4"/>
    <w:rsid w:val="000114DF"/>
    <w:rsid w:val="0001408C"/>
    <w:rsid w:val="000149BC"/>
    <w:rsid w:val="00016D9B"/>
    <w:rsid w:val="000204EC"/>
    <w:rsid w:val="00024C0C"/>
    <w:rsid w:val="00024D77"/>
    <w:rsid w:val="00026BCF"/>
    <w:rsid w:val="000400F2"/>
    <w:rsid w:val="00040B5C"/>
    <w:rsid w:val="000431D6"/>
    <w:rsid w:val="00051592"/>
    <w:rsid w:val="00055CE1"/>
    <w:rsid w:val="00061A5A"/>
    <w:rsid w:val="00063401"/>
    <w:rsid w:val="00063818"/>
    <w:rsid w:val="00064DDC"/>
    <w:rsid w:val="000767F6"/>
    <w:rsid w:val="00083007"/>
    <w:rsid w:val="000855E8"/>
    <w:rsid w:val="000859FE"/>
    <w:rsid w:val="00087EA3"/>
    <w:rsid w:val="00092CB4"/>
    <w:rsid w:val="0009657B"/>
    <w:rsid w:val="000A0FBE"/>
    <w:rsid w:val="000A1A43"/>
    <w:rsid w:val="000A2076"/>
    <w:rsid w:val="000A33CD"/>
    <w:rsid w:val="000A4E91"/>
    <w:rsid w:val="000B1808"/>
    <w:rsid w:val="000C1B36"/>
    <w:rsid w:val="000C3ECE"/>
    <w:rsid w:val="000D1DD0"/>
    <w:rsid w:val="000D5503"/>
    <w:rsid w:val="000D55D4"/>
    <w:rsid w:val="000E10C9"/>
    <w:rsid w:val="000E45CB"/>
    <w:rsid w:val="000E581B"/>
    <w:rsid w:val="000F1189"/>
    <w:rsid w:val="000F22CD"/>
    <w:rsid w:val="000F3C08"/>
    <w:rsid w:val="000F3CEE"/>
    <w:rsid w:val="000F6B4C"/>
    <w:rsid w:val="000F72B0"/>
    <w:rsid w:val="00102E41"/>
    <w:rsid w:val="001032A1"/>
    <w:rsid w:val="001053E2"/>
    <w:rsid w:val="001057A3"/>
    <w:rsid w:val="0010716A"/>
    <w:rsid w:val="00111F29"/>
    <w:rsid w:val="00116D9D"/>
    <w:rsid w:val="00126AD9"/>
    <w:rsid w:val="00127982"/>
    <w:rsid w:val="00128EA5"/>
    <w:rsid w:val="00130659"/>
    <w:rsid w:val="00131494"/>
    <w:rsid w:val="00132964"/>
    <w:rsid w:val="001331CA"/>
    <w:rsid w:val="00135804"/>
    <w:rsid w:val="00136CAF"/>
    <w:rsid w:val="00140E78"/>
    <w:rsid w:val="00145D67"/>
    <w:rsid w:val="0014685B"/>
    <w:rsid w:val="00152713"/>
    <w:rsid w:val="00156C0B"/>
    <w:rsid w:val="00164472"/>
    <w:rsid w:val="00166EFC"/>
    <w:rsid w:val="00167161"/>
    <w:rsid w:val="00167C98"/>
    <w:rsid w:val="001716E1"/>
    <w:rsid w:val="0017230D"/>
    <w:rsid w:val="00172327"/>
    <w:rsid w:val="00176378"/>
    <w:rsid w:val="00186EB7"/>
    <w:rsid w:val="00192731"/>
    <w:rsid w:val="0019377B"/>
    <w:rsid w:val="00194E33"/>
    <w:rsid w:val="001A08F6"/>
    <w:rsid w:val="001A128C"/>
    <w:rsid w:val="001A33A9"/>
    <w:rsid w:val="001A3485"/>
    <w:rsid w:val="001A493B"/>
    <w:rsid w:val="001A5054"/>
    <w:rsid w:val="001B1D7B"/>
    <w:rsid w:val="001B2DC4"/>
    <w:rsid w:val="001B65B6"/>
    <w:rsid w:val="001B66D5"/>
    <w:rsid w:val="001C1957"/>
    <w:rsid w:val="001C2BBC"/>
    <w:rsid w:val="001C3EBC"/>
    <w:rsid w:val="001C5258"/>
    <w:rsid w:val="001D3836"/>
    <w:rsid w:val="001D7ADD"/>
    <w:rsid w:val="001E4586"/>
    <w:rsid w:val="001E5837"/>
    <w:rsid w:val="001E67D2"/>
    <w:rsid w:val="001F3E68"/>
    <w:rsid w:val="00200479"/>
    <w:rsid w:val="00201198"/>
    <w:rsid w:val="00205EEC"/>
    <w:rsid w:val="00207552"/>
    <w:rsid w:val="00212136"/>
    <w:rsid w:val="002171FE"/>
    <w:rsid w:val="00217BEC"/>
    <w:rsid w:val="00220B9B"/>
    <w:rsid w:val="00222778"/>
    <w:rsid w:val="00222F57"/>
    <w:rsid w:val="00223361"/>
    <w:rsid w:val="00224DAB"/>
    <w:rsid w:val="0024673B"/>
    <w:rsid w:val="002530FF"/>
    <w:rsid w:val="00254184"/>
    <w:rsid w:val="0026107B"/>
    <w:rsid w:val="00262233"/>
    <w:rsid w:val="00263836"/>
    <w:rsid w:val="002675BA"/>
    <w:rsid w:val="00275946"/>
    <w:rsid w:val="00276621"/>
    <w:rsid w:val="00280A53"/>
    <w:rsid w:val="00286D02"/>
    <w:rsid w:val="00290F1F"/>
    <w:rsid w:val="002917DC"/>
    <w:rsid w:val="00292182"/>
    <w:rsid w:val="00296C79"/>
    <w:rsid w:val="002A127E"/>
    <w:rsid w:val="002A40B9"/>
    <w:rsid w:val="002B5EF4"/>
    <w:rsid w:val="002B6218"/>
    <w:rsid w:val="002B6268"/>
    <w:rsid w:val="002B73BB"/>
    <w:rsid w:val="002C0BCA"/>
    <w:rsid w:val="002C30A8"/>
    <w:rsid w:val="002C635B"/>
    <w:rsid w:val="002C7AE2"/>
    <w:rsid w:val="002D19A9"/>
    <w:rsid w:val="002D36AB"/>
    <w:rsid w:val="002D37E4"/>
    <w:rsid w:val="002E2FA9"/>
    <w:rsid w:val="002E46A9"/>
    <w:rsid w:val="002E604E"/>
    <w:rsid w:val="002E775B"/>
    <w:rsid w:val="00301309"/>
    <w:rsid w:val="00302848"/>
    <w:rsid w:val="00310238"/>
    <w:rsid w:val="00314A6C"/>
    <w:rsid w:val="00316B01"/>
    <w:rsid w:val="003222F4"/>
    <w:rsid w:val="00322EC1"/>
    <w:rsid w:val="00325876"/>
    <w:rsid w:val="0032600B"/>
    <w:rsid w:val="00333FD6"/>
    <w:rsid w:val="003444D0"/>
    <w:rsid w:val="0034683A"/>
    <w:rsid w:val="00346BEA"/>
    <w:rsid w:val="003473DD"/>
    <w:rsid w:val="00351187"/>
    <w:rsid w:val="0035171C"/>
    <w:rsid w:val="003556AD"/>
    <w:rsid w:val="00362AB4"/>
    <w:rsid w:val="00367518"/>
    <w:rsid w:val="00374CBA"/>
    <w:rsid w:val="0037623F"/>
    <w:rsid w:val="00382956"/>
    <w:rsid w:val="00383CEB"/>
    <w:rsid w:val="00384B11"/>
    <w:rsid w:val="0038708B"/>
    <w:rsid w:val="00387374"/>
    <w:rsid w:val="00396A97"/>
    <w:rsid w:val="00396B5B"/>
    <w:rsid w:val="00396DB6"/>
    <w:rsid w:val="003A0FC1"/>
    <w:rsid w:val="003A1116"/>
    <w:rsid w:val="003A24F4"/>
    <w:rsid w:val="003A55E9"/>
    <w:rsid w:val="003A5837"/>
    <w:rsid w:val="003A6182"/>
    <w:rsid w:val="003B7258"/>
    <w:rsid w:val="003B7FAF"/>
    <w:rsid w:val="003C0788"/>
    <w:rsid w:val="003C3983"/>
    <w:rsid w:val="003C7E81"/>
    <w:rsid w:val="003D3F2C"/>
    <w:rsid w:val="003D49A9"/>
    <w:rsid w:val="003E02DB"/>
    <w:rsid w:val="003E4934"/>
    <w:rsid w:val="003E5CB5"/>
    <w:rsid w:val="003E7B4D"/>
    <w:rsid w:val="003E7E2A"/>
    <w:rsid w:val="003F02CF"/>
    <w:rsid w:val="003F705D"/>
    <w:rsid w:val="003F76D0"/>
    <w:rsid w:val="004010D5"/>
    <w:rsid w:val="00404A12"/>
    <w:rsid w:val="00405CE6"/>
    <w:rsid w:val="00416697"/>
    <w:rsid w:val="00416B5F"/>
    <w:rsid w:val="004177BA"/>
    <w:rsid w:val="00420709"/>
    <w:rsid w:val="004317AE"/>
    <w:rsid w:val="0043590B"/>
    <w:rsid w:val="004402F6"/>
    <w:rsid w:val="00442243"/>
    <w:rsid w:val="004457D6"/>
    <w:rsid w:val="0044603D"/>
    <w:rsid w:val="004465BA"/>
    <w:rsid w:val="00450B83"/>
    <w:rsid w:val="00452138"/>
    <w:rsid w:val="004607FF"/>
    <w:rsid w:val="00464CDB"/>
    <w:rsid w:val="00470315"/>
    <w:rsid w:val="0047625B"/>
    <w:rsid w:val="00481F28"/>
    <w:rsid w:val="00483180"/>
    <w:rsid w:val="00484DB3"/>
    <w:rsid w:val="004859E1"/>
    <w:rsid w:val="004922B9"/>
    <w:rsid w:val="00495483"/>
    <w:rsid w:val="004A1A72"/>
    <w:rsid w:val="004A5368"/>
    <w:rsid w:val="004C04E9"/>
    <w:rsid w:val="004C08D8"/>
    <w:rsid w:val="004C2EEC"/>
    <w:rsid w:val="004C4099"/>
    <w:rsid w:val="004D09B3"/>
    <w:rsid w:val="004D2C74"/>
    <w:rsid w:val="004D371F"/>
    <w:rsid w:val="004E0854"/>
    <w:rsid w:val="004E56D8"/>
    <w:rsid w:val="004E6257"/>
    <w:rsid w:val="004F2015"/>
    <w:rsid w:val="00502004"/>
    <w:rsid w:val="005029BC"/>
    <w:rsid w:val="00502F64"/>
    <w:rsid w:val="005060DA"/>
    <w:rsid w:val="00513CB4"/>
    <w:rsid w:val="005146B7"/>
    <w:rsid w:val="00516181"/>
    <w:rsid w:val="00516F32"/>
    <w:rsid w:val="005173CD"/>
    <w:rsid w:val="005223CF"/>
    <w:rsid w:val="005311DA"/>
    <w:rsid w:val="005329E0"/>
    <w:rsid w:val="00536878"/>
    <w:rsid w:val="005368CF"/>
    <w:rsid w:val="00540F65"/>
    <w:rsid w:val="00541149"/>
    <w:rsid w:val="00541A4D"/>
    <w:rsid w:val="00543339"/>
    <w:rsid w:val="00543896"/>
    <w:rsid w:val="00546B30"/>
    <w:rsid w:val="00556DCD"/>
    <w:rsid w:val="00557685"/>
    <w:rsid w:val="00561282"/>
    <w:rsid w:val="0056527E"/>
    <w:rsid w:val="00582D07"/>
    <w:rsid w:val="00583701"/>
    <w:rsid w:val="00585131"/>
    <w:rsid w:val="00586E5A"/>
    <w:rsid w:val="00587893"/>
    <w:rsid w:val="00590AF2"/>
    <w:rsid w:val="00591F4D"/>
    <w:rsid w:val="00595516"/>
    <w:rsid w:val="005A19EB"/>
    <w:rsid w:val="005A5816"/>
    <w:rsid w:val="005B09A5"/>
    <w:rsid w:val="005B0B11"/>
    <w:rsid w:val="005B3323"/>
    <w:rsid w:val="005B3D24"/>
    <w:rsid w:val="005B407F"/>
    <w:rsid w:val="005B75BF"/>
    <w:rsid w:val="005C057E"/>
    <w:rsid w:val="005C133A"/>
    <w:rsid w:val="005C1D01"/>
    <w:rsid w:val="005C36A8"/>
    <w:rsid w:val="005C7F57"/>
    <w:rsid w:val="005D1654"/>
    <w:rsid w:val="005D3F9A"/>
    <w:rsid w:val="005D5546"/>
    <w:rsid w:val="005E0010"/>
    <w:rsid w:val="005E0845"/>
    <w:rsid w:val="005E5EA3"/>
    <w:rsid w:val="005F5ACA"/>
    <w:rsid w:val="005F660A"/>
    <w:rsid w:val="0060264D"/>
    <w:rsid w:val="00605956"/>
    <w:rsid w:val="006077CF"/>
    <w:rsid w:val="00613583"/>
    <w:rsid w:val="006220C4"/>
    <w:rsid w:val="006226EC"/>
    <w:rsid w:val="0062761B"/>
    <w:rsid w:val="006276F1"/>
    <w:rsid w:val="0063061D"/>
    <w:rsid w:val="00630699"/>
    <w:rsid w:val="00631F9F"/>
    <w:rsid w:val="00634543"/>
    <w:rsid w:val="006368EE"/>
    <w:rsid w:val="00636A18"/>
    <w:rsid w:val="00644DC3"/>
    <w:rsid w:val="00655A17"/>
    <w:rsid w:val="00655FC1"/>
    <w:rsid w:val="00657834"/>
    <w:rsid w:val="00657CA7"/>
    <w:rsid w:val="006659A5"/>
    <w:rsid w:val="00667FF6"/>
    <w:rsid w:val="00671B25"/>
    <w:rsid w:val="006729CF"/>
    <w:rsid w:val="00672D8D"/>
    <w:rsid w:val="00681D2B"/>
    <w:rsid w:val="006854BE"/>
    <w:rsid w:val="00685F4C"/>
    <w:rsid w:val="00686540"/>
    <w:rsid w:val="006912DA"/>
    <w:rsid w:val="0069186D"/>
    <w:rsid w:val="00691948"/>
    <w:rsid w:val="00693605"/>
    <w:rsid w:val="0069397D"/>
    <w:rsid w:val="00693FE6"/>
    <w:rsid w:val="006956F0"/>
    <w:rsid w:val="006974EF"/>
    <w:rsid w:val="006A085E"/>
    <w:rsid w:val="006A5BC9"/>
    <w:rsid w:val="006A6D6F"/>
    <w:rsid w:val="006B4821"/>
    <w:rsid w:val="006B61C9"/>
    <w:rsid w:val="006C0C62"/>
    <w:rsid w:val="006C31F5"/>
    <w:rsid w:val="006C7BCC"/>
    <w:rsid w:val="006D0C0C"/>
    <w:rsid w:val="006D1499"/>
    <w:rsid w:val="006D4575"/>
    <w:rsid w:val="006D609A"/>
    <w:rsid w:val="006E4C2B"/>
    <w:rsid w:val="006E76D5"/>
    <w:rsid w:val="006E79FB"/>
    <w:rsid w:val="006F30A1"/>
    <w:rsid w:val="00700605"/>
    <w:rsid w:val="00713D6E"/>
    <w:rsid w:val="00722828"/>
    <w:rsid w:val="00731B38"/>
    <w:rsid w:val="007328CE"/>
    <w:rsid w:val="00735BC5"/>
    <w:rsid w:val="00735DEA"/>
    <w:rsid w:val="00742250"/>
    <w:rsid w:val="0074315F"/>
    <w:rsid w:val="00743927"/>
    <w:rsid w:val="00743EC9"/>
    <w:rsid w:val="00745BA2"/>
    <w:rsid w:val="00747C54"/>
    <w:rsid w:val="00753019"/>
    <w:rsid w:val="00754231"/>
    <w:rsid w:val="007570C7"/>
    <w:rsid w:val="007577F9"/>
    <w:rsid w:val="007604E5"/>
    <w:rsid w:val="00760B9D"/>
    <w:rsid w:val="00762188"/>
    <w:rsid w:val="00762FDB"/>
    <w:rsid w:val="00763C4B"/>
    <w:rsid w:val="007704B1"/>
    <w:rsid w:val="00770F3A"/>
    <w:rsid w:val="00771B83"/>
    <w:rsid w:val="00774E27"/>
    <w:rsid w:val="0077601C"/>
    <w:rsid w:val="007766F0"/>
    <w:rsid w:val="00776D8F"/>
    <w:rsid w:val="00780BB6"/>
    <w:rsid w:val="00782163"/>
    <w:rsid w:val="0078266E"/>
    <w:rsid w:val="0079313B"/>
    <w:rsid w:val="007A091F"/>
    <w:rsid w:val="007A1E5E"/>
    <w:rsid w:val="007A2D0F"/>
    <w:rsid w:val="007A4C8A"/>
    <w:rsid w:val="007A7928"/>
    <w:rsid w:val="007B3A8B"/>
    <w:rsid w:val="007B5B96"/>
    <w:rsid w:val="007B60A1"/>
    <w:rsid w:val="007B7BF9"/>
    <w:rsid w:val="007C2BFA"/>
    <w:rsid w:val="007C448E"/>
    <w:rsid w:val="007C72AD"/>
    <w:rsid w:val="007C759C"/>
    <w:rsid w:val="007C786C"/>
    <w:rsid w:val="007D4443"/>
    <w:rsid w:val="007D6996"/>
    <w:rsid w:val="007D7687"/>
    <w:rsid w:val="007E7B9F"/>
    <w:rsid w:val="007F20DC"/>
    <w:rsid w:val="007F34B0"/>
    <w:rsid w:val="007F53BD"/>
    <w:rsid w:val="007F5E16"/>
    <w:rsid w:val="007F7762"/>
    <w:rsid w:val="00812652"/>
    <w:rsid w:val="00812FC1"/>
    <w:rsid w:val="008134C0"/>
    <w:rsid w:val="0081619B"/>
    <w:rsid w:val="00816AFF"/>
    <w:rsid w:val="0082161C"/>
    <w:rsid w:val="008230AE"/>
    <w:rsid w:val="00824779"/>
    <w:rsid w:val="00826C10"/>
    <w:rsid w:val="00832FE6"/>
    <w:rsid w:val="00834838"/>
    <w:rsid w:val="00834D8E"/>
    <w:rsid w:val="008364AD"/>
    <w:rsid w:val="008437EF"/>
    <w:rsid w:val="008471B7"/>
    <w:rsid w:val="008477DC"/>
    <w:rsid w:val="00851136"/>
    <w:rsid w:val="00851D5D"/>
    <w:rsid w:val="00852BA9"/>
    <w:rsid w:val="008551C8"/>
    <w:rsid w:val="00856954"/>
    <w:rsid w:val="008622C6"/>
    <w:rsid w:val="008669A5"/>
    <w:rsid w:val="00872D21"/>
    <w:rsid w:val="00873873"/>
    <w:rsid w:val="00873C8E"/>
    <w:rsid w:val="00873CD3"/>
    <w:rsid w:val="0087452B"/>
    <w:rsid w:val="00880BB4"/>
    <w:rsid w:val="008836F4"/>
    <w:rsid w:val="00886E20"/>
    <w:rsid w:val="00893576"/>
    <w:rsid w:val="008971C2"/>
    <w:rsid w:val="008A007B"/>
    <w:rsid w:val="008A06BD"/>
    <w:rsid w:val="008A3B92"/>
    <w:rsid w:val="008A7526"/>
    <w:rsid w:val="008B39C8"/>
    <w:rsid w:val="008B3B78"/>
    <w:rsid w:val="008B4B7B"/>
    <w:rsid w:val="008B754A"/>
    <w:rsid w:val="008C18F3"/>
    <w:rsid w:val="008C3CF4"/>
    <w:rsid w:val="008C49F9"/>
    <w:rsid w:val="008D0C4B"/>
    <w:rsid w:val="008D131E"/>
    <w:rsid w:val="008D1D1E"/>
    <w:rsid w:val="008D32EC"/>
    <w:rsid w:val="008D4FDF"/>
    <w:rsid w:val="008D6A8E"/>
    <w:rsid w:val="008E21DF"/>
    <w:rsid w:val="008E3190"/>
    <w:rsid w:val="008E50F5"/>
    <w:rsid w:val="008E7254"/>
    <w:rsid w:val="008F40F7"/>
    <w:rsid w:val="008F792F"/>
    <w:rsid w:val="0091470F"/>
    <w:rsid w:val="00921BEA"/>
    <w:rsid w:val="00921FB6"/>
    <w:rsid w:val="00923A59"/>
    <w:rsid w:val="00923E04"/>
    <w:rsid w:val="00924535"/>
    <w:rsid w:val="0092530E"/>
    <w:rsid w:val="00932C38"/>
    <w:rsid w:val="009376B5"/>
    <w:rsid w:val="00937C92"/>
    <w:rsid w:val="00940E14"/>
    <w:rsid w:val="00953FF4"/>
    <w:rsid w:val="00954295"/>
    <w:rsid w:val="00964AC7"/>
    <w:rsid w:val="00970EDF"/>
    <w:rsid w:val="00972C86"/>
    <w:rsid w:val="00975090"/>
    <w:rsid w:val="00975E8A"/>
    <w:rsid w:val="00977401"/>
    <w:rsid w:val="00986AE6"/>
    <w:rsid w:val="00986D54"/>
    <w:rsid w:val="00993678"/>
    <w:rsid w:val="0099418A"/>
    <w:rsid w:val="00995CCC"/>
    <w:rsid w:val="009A278D"/>
    <w:rsid w:val="009B47A5"/>
    <w:rsid w:val="009B658E"/>
    <w:rsid w:val="009B6648"/>
    <w:rsid w:val="009B7982"/>
    <w:rsid w:val="009C4746"/>
    <w:rsid w:val="009C7D8B"/>
    <w:rsid w:val="009C7EBC"/>
    <w:rsid w:val="009D00BC"/>
    <w:rsid w:val="009D15EB"/>
    <w:rsid w:val="009D38AC"/>
    <w:rsid w:val="009E2BD2"/>
    <w:rsid w:val="009F120E"/>
    <w:rsid w:val="009F1C03"/>
    <w:rsid w:val="009F1FB0"/>
    <w:rsid w:val="009F210A"/>
    <w:rsid w:val="009F3056"/>
    <w:rsid w:val="009F43E3"/>
    <w:rsid w:val="00A00E7C"/>
    <w:rsid w:val="00A02FB4"/>
    <w:rsid w:val="00A03868"/>
    <w:rsid w:val="00A04436"/>
    <w:rsid w:val="00A04E16"/>
    <w:rsid w:val="00A0792F"/>
    <w:rsid w:val="00A20F9C"/>
    <w:rsid w:val="00A232BA"/>
    <w:rsid w:val="00A25150"/>
    <w:rsid w:val="00A255B7"/>
    <w:rsid w:val="00A255FA"/>
    <w:rsid w:val="00A26398"/>
    <w:rsid w:val="00A30B20"/>
    <w:rsid w:val="00A31411"/>
    <w:rsid w:val="00A34627"/>
    <w:rsid w:val="00A42728"/>
    <w:rsid w:val="00A42CCF"/>
    <w:rsid w:val="00A44CB3"/>
    <w:rsid w:val="00A47983"/>
    <w:rsid w:val="00A55C0D"/>
    <w:rsid w:val="00A577B0"/>
    <w:rsid w:val="00A57F0F"/>
    <w:rsid w:val="00A61EDF"/>
    <w:rsid w:val="00A61FB3"/>
    <w:rsid w:val="00A65633"/>
    <w:rsid w:val="00A677EE"/>
    <w:rsid w:val="00A7172C"/>
    <w:rsid w:val="00A74943"/>
    <w:rsid w:val="00A77B2C"/>
    <w:rsid w:val="00A80121"/>
    <w:rsid w:val="00A819F0"/>
    <w:rsid w:val="00A82297"/>
    <w:rsid w:val="00A87E28"/>
    <w:rsid w:val="00A903AF"/>
    <w:rsid w:val="00A97DF2"/>
    <w:rsid w:val="00AA5E6D"/>
    <w:rsid w:val="00AA70CD"/>
    <w:rsid w:val="00AB15A3"/>
    <w:rsid w:val="00AB3D74"/>
    <w:rsid w:val="00AC36E8"/>
    <w:rsid w:val="00AC3921"/>
    <w:rsid w:val="00AC686B"/>
    <w:rsid w:val="00AC7243"/>
    <w:rsid w:val="00AC72CE"/>
    <w:rsid w:val="00AD1082"/>
    <w:rsid w:val="00AD1EB7"/>
    <w:rsid w:val="00AD26F9"/>
    <w:rsid w:val="00AD39D2"/>
    <w:rsid w:val="00AD5A67"/>
    <w:rsid w:val="00AD7CF5"/>
    <w:rsid w:val="00AE4AEB"/>
    <w:rsid w:val="00AF0303"/>
    <w:rsid w:val="00AF3D99"/>
    <w:rsid w:val="00B104B4"/>
    <w:rsid w:val="00B11DB7"/>
    <w:rsid w:val="00B14DE5"/>
    <w:rsid w:val="00B16303"/>
    <w:rsid w:val="00B208D4"/>
    <w:rsid w:val="00B22745"/>
    <w:rsid w:val="00B26274"/>
    <w:rsid w:val="00B3114B"/>
    <w:rsid w:val="00B341A2"/>
    <w:rsid w:val="00B349D5"/>
    <w:rsid w:val="00B367B5"/>
    <w:rsid w:val="00B368BD"/>
    <w:rsid w:val="00B46CF0"/>
    <w:rsid w:val="00B519E6"/>
    <w:rsid w:val="00B51D24"/>
    <w:rsid w:val="00B5243B"/>
    <w:rsid w:val="00B53975"/>
    <w:rsid w:val="00B54469"/>
    <w:rsid w:val="00B551B7"/>
    <w:rsid w:val="00B554AA"/>
    <w:rsid w:val="00B57363"/>
    <w:rsid w:val="00B57739"/>
    <w:rsid w:val="00B60E22"/>
    <w:rsid w:val="00B61A17"/>
    <w:rsid w:val="00B62CD5"/>
    <w:rsid w:val="00B631F6"/>
    <w:rsid w:val="00B64E8A"/>
    <w:rsid w:val="00B6534E"/>
    <w:rsid w:val="00B65AFD"/>
    <w:rsid w:val="00B66688"/>
    <w:rsid w:val="00B70442"/>
    <w:rsid w:val="00B71FDC"/>
    <w:rsid w:val="00B745DD"/>
    <w:rsid w:val="00B75CE7"/>
    <w:rsid w:val="00B82F7C"/>
    <w:rsid w:val="00B83154"/>
    <w:rsid w:val="00B8601E"/>
    <w:rsid w:val="00B95163"/>
    <w:rsid w:val="00BA2DEB"/>
    <w:rsid w:val="00BB239F"/>
    <w:rsid w:val="00BB2469"/>
    <w:rsid w:val="00BB3FC0"/>
    <w:rsid w:val="00BB649D"/>
    <w:rsid w:val="00BB6555"/>
    <w:rsid w:val="00BB6F39"/>
    <w:rsid w:val="00BB7CC9"/>
    <w:rsid w:val="00BC280A"/>
    <w:rsid w:val="00BC28E8"/>
    <w:rsid w:val="00BC317A"/>
    <w:rsid w:val="00BC3A20"/>
    <w:rsid w:val="00BC4947"/>
    <w:rsid w:val="00BC4B2A"/>
    <w:rsid w:val="00BD03B6"/>
    <w:rsid w:val="00BD0DD5"/>
    <w:rsid w:val="00BD1236"/>
    <w:rsid w:val="00BD4691"/>
    <w:rsid w:val="00BD6E61"/>
    <w:rsid w:val="00BE17DE"/>
    <w:rsid w:val="00BE1B51"/>
    <w:rsid w:val="00BE4D41"/>
    <w:rsid w:val="00BE63B7"/>
    <w:rsid w:val="00BE6751"/>
    <w:rsid w:val="00BF0E8D"/>
    <w:rsid w:val="00BF0F71"/>
    <w:rsid w:val="00BF5E99"/>
    <w:rsid w:val="00C0100D"/>
    <w:rsid w:val="00C02F35"/>
    <w:rsid w:val="00C050C1"/>
    <w:rsid w:val="00C119C7"/>
    <w:rsid w:val="00C13956"/>
    <w:rsid w:val="00C15F5A"/>
    <w:rsid w:val="00C23FFD"/>
    <w:rsid w:val="00C247D4"/>
    <w:rsid w:val="00C25131"/>
    <w:rsid w:val="00C27807"/>
    <w:rsid w:val="00C27B8A"/>
    <w:rsid w:val="00C310B8"/>
    <w:rsid w:val="00C34FAF"/>
    <w:rsid w:val="00C40D7A"/>
    <w:rsid w:val="00C42D81"/>
    <w:rsid w:val="00C42DF8"/>
    <w:rsid w:val="00C44403"/>
    <w:rsid w:val="00C47048"/>
    <w:rsid w:val="00C51012"/>
    <w:rsid w:val="00C51204"/>
    <w:rsid w:val="00C5435F"/>
    <w:rsid w:val="00C56404"/>
    <w:rsid w:val="00C61CD4"/>
    <w:rsid w:val="00C66BFB"/>
    <w:rsid w:val="00C6767B"/>
    <w:rsid w:val="00C70E99"/>
    <w:rsid w:val="00C73849"/>
    <w:rsid w:val="00C73A51"/>
    <w:rsid w:val="00C749F7"/>
    <w:rsid w:val="00C765EA"/>
    <w:rsid w:val="00C76B86"/>
    <w:rsid w:val="00C76CD9"/>
    <w:rsid w:val="00C772F8"/>
    <w:rsid w:val="00C83EED"/>
    <w:rsid w:val="00C84A7C"/>
    <w:rsid w:val="00C91E92"/>
    <w:rsid w:val="00CA1E94"/>
    <w:rsid w:val="00CA2099"/>
    <w:rsid w:val="00CB0232"/>
    <w:rsid w:val="00CB0F3B"/>
    <w:rsid w:val="00CB27D9"/>
    <w:rsid w:val="00CB28A0"/>
    <w:rsid w:val="00CB4099"/>
    <w:rsid w:val="00CB7F41"/>
    <w:rsid w:val="00CC0562"/>
    <w:rsid w:val="00CC110D"/>
    <w:rsid w:val="00CC4B57"/>
    <w:rsid w:val="00CD06C3"/>
    <w:rsid w:val="00CD2A69"/>
    <w:rsid w:val="00CD36F2"/>
    <w:rsid w:val="00CD5BAD"/>
    <w:rsid w:val="00CD692A"/>
    <w:rsid w:val="00CE1D4D"/>
    <w:rsid w:val="00CE1FE1"/>
    <w:rsid w:val="00CE22B1"/>
    <w:rsid w:val="00CE684F"/>
    <w:rsid w:val="00CE6B0F"/>
    <w:rsid w:val="00CE7E59"/>
    <w:rsid w:val="00CF06CD"/>
    <w:rsid w:val="00CF30CC"/>
    <w:rsid w:val="00CF6936"/>
    <w:rsid w:val="00CF6E81"/>
    <w:rsid w:val="00D01504"/>
    <w:rsid w:val="00D0496A"/>
    <w:rsid w:val="00D05375"/>
    <w:rsid w:val="00D06B3C"/>
    <w:rsid w:val="00D0740A"/>
    <w:rsid w:val="00D1276D"/>
    <w:rsid w:val="00D14252"/>
    <w:rsid w:val="00D1551C"/>
    <w:rsid w:val="00D227CB"/>
    <w:rsid w:val="00D234C8"/>
    <w:rsid w:val="00D31E7E"/>
    <w:rsid w:val="00D33C32"/>
    <w:rsid w:val="00D33E95"/>
    <w:rsid w:val="00D33E9A"/>
    <w:rsid w:val="00D35067"/>
    <w:rsid w:val="00D37D08"/>
    <w:rsid w:val="00D41097"/>
    <w:rsid w:val="00D412E8"/>
    <w:rsid w:val="00D41A51"/>
    <w:rsid w:val="00D449BB"/>
    <w:rsid w:val="00D530BA"/>
    <w:rsid w:val="00D55074"/>
    <w:rsid w:val="00D57154"/>
    <w:rsid w:val="00D57A84"/>
    <w:rsid w:val="00D6058D"/>
    <w:rsid w:val="00D62180"/>
    <w:rsid w:val="00D6435E"/>
    <w:rsid w:val="00D737F4"/>
    <w:rsid w:val="00D8398F"/>
    <w:rsid w:val="00D8451E"/>
    <w:rsid w:val="00D86D73"/>
    <w:rsid w:val="00D91FE2"/>
    <w:rsid w:val="00DA0281"/>
    <w:rsid w:val="00DA1450"/>
    <w:rsid w:val="00DA54C9"/>
    <w:rsid w:val="00DB06F1"/>
    <w:rsid w:val="00DB1907"/>
    <w:rsid w:val="00DC1853"/>
    <w:rsid w:val="00DC1D21"/>
    <w:rsid w:val="00DC3730"/>
    <w:rsid w:val="00DC5532"/>
    <w:rsid w:val="00DC5A34"/>
    <w:rsid w:val="00DC75F1"/>
    <w:rsid w:val="00DD2893"/>
    <w:rsid w:val="00DD2ED0"/>
    <w:rsid w:val="00DD38FF"/>
    <w:rsid w:val="00DD5213"/>
    <w:rsid w:val="00DD5AC9"/>
    <w:rsid w:val="00DE3E6A"/>
    <w:rsid w:val="00DE4CA9"/>
    <w:rsid w:val="00DE6AF0"/>
    <w:rsid w:val="00DF1AB9"/>
    <w:rsid w:val="00DF29FC"/>
    <w:rsid w:val="00DF3147"/>
    <w:rsid w:val="00DF47D5"/>
    <w:rsid w:val="00DF5CC0"/>
    <w:rsid w:val="00E0355D"/>
    <w:rsid w:val="00E075D6"/>
    <w:rsid w:val="00E13218"/>
    <w:rsid w:val="00E16AF5"/>
    <w:rsid w:val="00E16BDC"/>
    <w:rsid w:val="00E233DC"/>
    <w:rsid w:val="00E23CED"/>
    <w:rsid w:val="00E25C98"/>
    <w:rsid w:val="00E34B76"/>
    <w:rsid w:val="00E3502E"/>
    <w:rsid w:val="00E36FBA"/>
    <w:rsid w:val="00E37267"/>
    <w:rsid w:val="00E51194"/>
    <w:rsid w:val="00E62067"/>
    <w:rsid w:val="00E6571C"/>
    <w:rsid w:val="00E71B5F"/>
    <w:rsid w:val="00E737D7"/>
    <w:rsid w:val="00E74493"/>
    <w:rsid w:val="00E74B94"/>
    <w:rsid w:val="00E76231"/>
    <w:rsid w:val="00E77746"/>
    <w:rsid w:val="00E77D59"/>
    <w:rsid w:val="00E82E5D"/>
    <w:rsid w:val="00E83ABB"/>
    <w:rsid w:val="00E8455F"/>
    <w:rsid w:val="00E845BA"/>
    <w:rsid w:val="00E84F51"/>
    <w:rsid w:val="00E8511E"/>
    <w:rsid w:val="00E957D0"/>
    <w:rsid w:val="00EA0208"/>
    <w:rsid w:val="00EA1B3D"/>
    <w:rsid w:val="00EB12BF"/>
    <w:rsid w:val="00EB2D88"/>
    <w:rsid w:val="00EB376B"/>
    <w:rsid w:val="00EB3D20"/>
    <w:rsid w:val="00EB4116"/>
    <w:rsid w:val="00EB639C"/>
    <w:rsid w:val="00EB7CBA"/>
    <w:rsid w:val="00EC0F2B"/>
    <w:rsid w:val="00EC169F"/>
    <w:rsid w:val="00EC28A1"/>
    <w:rsid w:val="00EC4A00"/>
    <w:rsid w:val="00ED1BC4"/>
    <w:rsid w:val="00ED43BC"/>
    <w:rsid w:val="00ED62F3"/>
    <w:rsid w:val="00EE0BD1"/>
    <w:rsid w:val="00EE2B44"/>
    <w:rsid w:val="00EE322F"/>
    <w:rsid w:val="00EE57CB"/>
    <w:rsid w:val="00EF023E"/>
    <w:rsid w:val="00EF042B"/>
    <w:rsid w:val="00EF10C6"/>
    <w:rsid w:val="00EF265D"/>
    <w:rsid w:val="00EF6013"/>
    <w:rsid w:val="00F04F81"/>
    <w:rsid w:val="00F11800"/>
    <w:rsid w:val="00F1478A"/>
    <w:rsid w:val="00F164F0"/>
    <w:rsid w:val="00F16EFB"/>
    <w:rsid w:val="00F17892"/>
    <w:rsid w:val="00F218A0"/>
    <w:rsid w:val="00F22D7D"/>
    <w:rsid w:val="00F2532E"/>
    <w:rsid w:val="00F273E8"/>
    <w:rsid w:val="00F27F6C"/>
    <w:rsid w:val="00F3013B"/>
    <w:rsid w:val="00F3523C"/>
    <w:rsid w:val="00F365AD"/>
    <w:rsid w:val="00F367BF"/>
    <w:rsid w:val="00F37448"/>
    <w:rsid w:val="00F4112E"/>
    <w:rsid w:val="00F414A5"/>
    <w:rsid w:val="00F43183"/>
    <w:rsid w:val="00F43988"/>
    <w:rsid w:val="00F472B4"/>
    <w:rsid w:val="00F50279"/>
    <w:rsid w:val="00F51018"/>
    <w:rsid w:val="00F54244"/>
    <w:rsid w:val="00F573CA"/>
    <w:rsid w:val="00F635C5"/>
    <w:rsid w:val="00F65E7B"/>
    <w:rsid w:val="00F66937"/>
    <w:rsid w:val="00F67C63"/>
    <w:rsid w:val="00F71B7E"/>
    <w:rsid w:val="00F76BEE"/>
    <w:rsid w:val="00F81372"/>
    <w:rsid w:val="00F821D2"/>
    <w:rsid w:val="00F82CA8"/>
    <w:rsid w:val="00F847F4"/>
    <w:rsid w:val="00F84FF5"/>
    <w:rsid w:val="00F8513F"/>
    <w:rsid w:val="00FA2D37"/>
    <w:rsid w:val="00FA382D"/>
    <w:rsid w:val="00FA5A47"/>
    <w:rsid w:val="00FA6CA5"/>
    <w:rsid w:val="00FB0A95"/>
    <w:rsid w:val="00FB1CC2"/>
    <w:rsid w:val="00FB2229"/>
    <w:rsid w:val="00FB39DB"/>
    <w:rsid w:val="00FB3ED5"/>
    <w:rsid w:val="00FB4E83"/>
    <w:rsid w:val="00FB56CB"/>
    <w:rsid w:val="00FB5FF5"/>
    <w:rsid w:val="00FC013E"/>
    <w:rsid w:val="00FC073D"/>
    <w:rsid w:val="00FC1243"/>
    <w:rsid w:val="00FD1B63"/>
    <w:rsid w:val="00FD3EAE"/>
    <w:rsid w:val="00FD5F0A"/>
    <w:rsid w:val="00FD7D3D"/>
    <w:rsid w:val="00FD7FB1"/>
    <w:rsid w:val="00FE030A"/>
    <w:rsid w:val="00FE74E6"/>
    <w:rsid w:val="00FE7952"/>
    <w:rsid w:val="00FF215C"/>
    <w:rsid w:val="00FF31B7"/>
    <w:rsid w:val="00FF34D0"/>
    <w:rsid w:val="00FF3FDF"/>
    <w:rsid w:val="00FF55FC"/>
    <w:rsid w:val="01052D16"/>
    <w:rsid w:val="01421D9C"/>
    <w:rsid w:val="0154A667"/>
    <w:rsid w:val="0188D9D1"/>
    <w:rsid w:val="0265CBDC"/>
    <w:rsid w:val="03C0632C"/>
    <w:rsid w:val="03D1009F"/>
    <w:rsid w:val="04C03A8E"/>
    <w:rsid w:val="05224D32"/>
    <w:rsid w:val="05679201"/>
    <w:rsid w:val="056C5049"/>
    <w:rsid w:val="05CB4CAE"/>
    <w:rsid w:val="05D981C1"/>
    <w:rsid w:val="06FAA36D"/>
    <w:rsid w:val="07687399"/>
    <w:rsid w:val="07731896"/>
    <w:rsid w:val="078924F3"/>
    <w:rsid w:val="0B795529"/>
    <w:rsid w:val="0BB2B165"/>
    <w:rsid w:val="0BED6300"/>
    <w:rsid w:val="0CECFD78"/>
    <w:rsid w:val="0D7761DF"/>
    <w:rsid w:val="0DBB3415"/>
    <w:rsid w:val="0FDB8A16"/>
    <w:rsid w:val="134D8A30"/>
    <w:rsid w:val="163E3FCB"/>
    <w:rsid w:val="16687570"/>
    <w:rsid w:val="18CB89E7"/>
    <w:rsid w:val="1913CE6D"/>
    <w:rsid w:val="19FC2D90"/>
    <w:rsid w:val="1B5AC4F2"/>
    <w:rsid w:val="1E069447"/>
    <w:rsid w:val="1E25E5A2"/>
    <w:rsid w:val="1E67BADB"/>
    <w:rsid w:val="1E844DD5"/>
    <w:rsid w:val="1E97F63C"/>
    <w:rsid w:val="1F9DE40C"/>
    <w:rsid w:val="1FCCD231"/>
    <w:rsid w:val="204E54AD"/>
    <w:rsid w:val="20CB5CB1"/>
    <w:rsid w:val="218207D5"/>
    <w:rsid w:val="23BA63CC"/>
    <w:rsid w:val="24A04B8E"/>
    <w:rsid w:val="25A06D8D"/>
    <w:rsid w:val="26A2C467"/>
    <w:rsid w:val="26CB1ED0"/>
    <w:rsid w:val="27221A5A"/>
    <w:rsid w:val="2779FF22"/>
    <w:rsid w:val="285297F1"/>
    <w:rsid w:val="28DE591F"/>
    <w:rsid w:val="28EF3D89"/>
    <w:rsid w:val="2923BEFF"/>
    <w:rsid w:val="2C66A3C3"/>
    <w:rsid w:val="2E1D6B4D"/>
    <w:rsid w:val="2FB6841B"/>
    <w:rsid w:val="312DA1F4"/>
    <w:rsid w:val="35D67064"/>
    <w:rsid w:val="35E5704A"/>
    <w:rsid w:val="37D55A55"/>
    <w:rsid w:val="380954D4"/>
    <w:rsid w:val="3ABAAD1A"/>
    <w:rsid w:val="3B8BCEA8"/>
    <w:rsid w:val="3BFDE310"/>
    <w:rsid w:val="3FB5BF03"/>
    <w:rsid w:val="40304BCA"/>
    <w:rsid w:val="423AB3B9"/>
    <w:rsid w:val="42AD0DB3"/>
    <w:rsid w:val="43A4ACBB"/>
    <w:rsid w:val="43AEB21D"/>
    <w:rsid w:val="44762713"/>
    <w:rsid w:val="4681269A"/>
    <w:rsid w:val="469C0ADE"/>
    <w:rsid w:val="47461A47"/>
    <w:rsid w:val="4813EA91"/>
    <w:rsid w:val="4A5D2535"/>
    <w:rsid w:val="4B1C5398"/>
    <w:rsid w:val="4C5F9B6D"/>
    <w:rsid w:val="4CCA92DE"/>
    <w:rsid w:val="4DB54B1C"/>
    <w:rsid w:val="4DBCE9A4"/>
    <w:rsid w:val="4DC71A80"/>
    <w:rsid w:val="4E27C542"/>
    <w:rsid w:val="4E78C32C"/>
    <w:rsid w:val="51133781"/>
    <w:rsid w:val="52A9296E"/>
    <w:rsid w:val="537D1811"/>
    <w:rsid w:val="54ADE942"/>
    <w:rsid w:val="54C862B5"/>
    <w:rsid w:val="5603B8E0"/>
    <w:rsid w:val="562EBC6C"/>
    <w:rsid w:val="577A219B"/>
    <w:rsid w:val="57D01836"/>
    <w:rsid w:val="5CDADEC9"/>
    <w:rsid w:val="5E3AE058"/>
    <w:rsid w:val="5E46F129"/>
    <w:rsid w:val="5F9C3D09"/>
    <w:rsid w:val="60107D37"/>
    <w:rsid w:val="6023D658"/>
    <w:rsid w:val="639CE139"/>
    <w:rsid w:val="64438DE1"/>
    <w:rsid w:val="653BDA07"/>
    <w:rsid w:val="6621821D"/>
    <w:rsid w:val="685E917C"/>
    <w:rsid w:val="6948D516"/>
    <w:rsid w:val="6B70805C"/>
    <w:rsid w:val="6C3488DF"/>
    <w:rsid w:val="6CE8B5A8"/>
    <w:rsid w:val="6D1263E4"/>
    <w:rsid w:val="6D2252C9"/>
    <w:rsid w:val="708F21D8"/>
    <w:rsid w:val="709D614E"/>
    <w:rsid w:val="70D96797"/>
    <w:rsid w:val="735A7BD4"/>
    <w:rsid w:val="73DC88A5"/>
    <w:rsid w:val="741713E5"/>
    <w:rsid w:val="74403F23"/>
    <w:rsid w:val="745B2561"/>
    <w:rsid w:val="7569935A"/>
    <w:rsid w:val="764C4E47"/>
    <w:rsid w:val="7A4E9B7E"/>
    <w:rsid w:val="7A7AC937"/>
    <w:rsid w:val="7C033CF8"/>
    <w:rsid w:val="7FDA6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4DAB21"/>
  <w15:docId w15:val="{C94BCE5C-29EE-4600-A060-474F96000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7F0F"/>
    <w:pPr>
      <w:spacing w:line="240" w:lineRule="atLeast"/>
    </w:pPr>
    <w:rPr>
      <w:rFonts w:asciiTheme="minorHAnsi" w:hAnsiTheme="minorHAnsi"/>
      <w:spacing w:val="-4"/>
      <w:sz w:val="21"/>
      <w:szCs w:val="24"/>
    </w:rPr>
  </w:style>
  <w:style w:type="paragraph" w:styleId="Heading1">
    <w:name w:val="heading 1"/>
    <w:basedOn w:val="Normal"/>
    <w:next w:val="Normal"/>
    <w:qFormat/>
    <w:rsid w:val="00450B83"/>
    <w:pPr>
      <w:keepNext/>
      <w:tabs>
        <w:tab w:val="left" w:pos="1440"/>
      </w:tabs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qFormat/>
    <w:rsid w:val="00450B83"/>
    <w:pPr>
      <w:keepNext/>
      <w:tabs>
        <w:tab w:val="left" w:pos="1440"/>
      </w:tabs>
      <w:outlineLvl w:val="1"/>
    </w:pPr>
    <w:rPr>
      <w:rFonts w:eastAsia="Batang"/>
      <w:b/>
      <w:bCs/>
      <w:spacing w:val="-6"/>
      <w:sz w:val="22"/>
      <w:szCs w:val="22"/>
    </w:rPr>
  </w:style>
  <w:style w:type="paragraph" w:styleId="Heading3">
    <w:name w:val="heading 3"/>
    <w:basedOn w:val="Normal"/>
    <w:next w:val="Normal"/>
    <w:qFormat/>
    <w:rsid w:val="00450B83"/>
    <w:pPr>
      <w:keepNext/>
      <w:tabs>
        <w:tab w:val="left" w:pos="1440"/>
      </w:tabs>
      <w:outlineLvl w:val="2"/>
    </w:pPr>
    <w:rPr>
      <w:rFonts w:eastAsia="Batang"/>
      <w:i/>
      <w:iCs/>
      <w:spacing w:val="-6"/>
      <w:sz w:val="22"/>
      <w:szCs w:val="22"/>
    </w:rPr>
  </w:style>
  <w:style w:type="paragraph" w:styleId="Heading4">
    <w:name w:val="heading 4"/>
    <w:basedOn w:val="Normal"/>
    <w:next w:val="Normal"/>
    <w:qFormat/>
    <w:rsid w:val="00450B83"/>
    <w:pPr>
      <w:keepNext/>
      <w:ind w:left="1440"/>
      <w:outlineLvl w:val="3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450B83"/>
    <w:pPr>
      <w:jc w:val="center"/>
    </w:pPr>
    <w:rPr>
      <w:b/>
      <w:bCs/>
      <w:sz w:val="22"/>
      <w:szCs w:val="22"/>
    </w:rPr>
  </w:style>
  <w:style w:type="character" w:styleId="Hyperlink">
    <w:name w:val="Hyperlink"/>
    <w:basedOn w:val="DefaultParagraphFont"/>
    <w:semiHidden/>
    <w:rsid w:val="00450B83"/>
    <w:rPr>
      <w:color w:val="0000FF"/>
      <w:u w:val="single"/>
    </w:rPr>
  </w:style>
  <w:style w:type="paragraph" w:customStyle="1" w:styleId="InstitutionDescriptionResume">
    <w:name w:val="Institution Description (Resume)"/>
    <w:basedOn w:val="JobDescriptionResume"/>
    <w:rsid w:val="009F1C03"/>
    <w:rPr>
      <w:i/>
    </w:rPr>
  </w:style>
  <w:style w:type="character" w:customStyle="1" w:styleId="TitleChar">
    <w:name w:val="Title Char"/>
    <w:basedOn w:val="DefaultParagraphFont"/>
    <w:link w:val="Title"/>
    <w:rsid w:val="00A42CCF"/>
    <w:rPr>
      <w:b/>
      <w:bCs/>
      <w:spacing w:val="-4"/>
      <w:sz w:val="22"/>
      <w:szCs w:val="22"/>
      <w:lang w:val="en-US" w:eastAsia="en-US" w:bidi="ar-SA"/>
    </w:rPr>
  </w:style>
  <w:style w:type="character" w:styleId="FollowedHyperlink">
    <w:name w:val="FollowedHyperlink"/>
    <w:basedOn w:val="DefaultParagraphFont"/>
    <w:semiHidden/>
    <w:rsid w:val="00450B83"/>
    <w:rPr>
      <w:color w:val="800080"/>
      <w:u w:val="single"/>
    </w:rPr>
  </w:style>
  <w:style w:type="character" w:customStyle="1" w:styleId="CandidateNameResumeChar">
    <w:name w:val="Candidate Name (Resume) Char"/>
    <w:basedOn w:val="TitleChar"/>
    <w:link w:val="CandidateNameResume"/>
    <w:rsid w:val="00A42CCF"/>
    <w:rPr>
      <w:b/>
      <w:bCs/>
      <w:spacing w:val="-6"/>
      <w:sz w:val="33"/>
      <w:szCs w:val="33"/>
      <w:lang w:val="en-US" w:eastAsia="en-US" w:bidi="ar-SA"/>
    </w:rPr>
  </w:style>
  <w:style w:type="paragraph" w:customStyle="1" w:styleId="CandidateNameResume">
    <w:name w:val="Candidate Name (Resume)"/>
    <w:basedOn w:val="Title"/>
    <w:link w:val="CandidateNameResumeChar"/>
    <w:rsid w:val="00000FD5"/>
    <w:rPr>
      <w:b w:val="0"/>
      <w:bCs w:val="0"/>
      <w:spacing w:val="-6"/>
      <w:sz w:val="33"/>
      <w:szCs w:val="33"/>
    </w:rPr>
  </w:style>
  <w:style w:type="paragraph" w:customStyle="1" w:styleId="StyleJobTitleResumeNotBold">
    <w:name w:val="Style Job Title (Resume) + Not Bold"/>
    <w:basedOn w:val="JobTitleResume"/>
    <w:rsid w:val="00940E14"/>
    <w:rPr>
      <w:b w:val="0"/>
    </w:rPr>
  </w:style>
  <w:style w:type="paragraph" w:customStyle="1" w:styleId="CandidateContactInfoResume">
    <w:name w:val="Candidate Contact Info (Resume)"/>
    <w:basedOn w:val="Normal"/>
    <w:rsid w:val="00000FD5"/>
    <w:pPr>
      <w:tabs>
        <w:tab w:val="right" w:pos="10080"/>
      </w:tabs>
      <w:jc w:val="center"/>
    </w:pPr>
    <w:rPr>
      <w:spacing w:val="-6"/>
      <w:sz w:val="19"/>
      <w:szCs w:val="19"/>
    </w:rPr>
  </w:style>
  <w:style w:type="paragraph" w:customStyle="1" w:styleId="SectionHeading">
    <w:name w:val="Section Heading"/>
    <w:basedOn w:val="Heading1"/>
    <w:rsid w:val="00671B25"/>
    <w:pPr>
      <w:pBdr>
        <w:bottom w:val="single" w:sz="4" w:space="2" w:color="auto"/>
      </w:pBdr>
      <w:spacing w:before="180"/>
    </w:pPr>
    <w:rPr>
      <w:spacing w:val="-6"/>
      <w:sz w:val="21"/>
      <w:szCs w:val="21"/>
    </w:rPr>
  </w:style>
  <w:style w:type="paragraph" w:customStyle="1" w:styleId="InstitutionResume">
    <w:name w:val="Institution (Resume)"/>
    <w:basedOn w:val="Normal"/>
    <w:rsid w:val="00316B01"/>
    <w:pPr>
      <w:tabs>
        <w:tab w:val="right" w:pos="10080"/>
      </w:tabs>
      <w:spacing w:before="120"/>
    </w:pPr>
    <w:rPr>
      <w:spacing w:val="-6"/>
      <w:szCs w:val="21"/>
    </w:rPr>
  </w:style>
  <w:style w:type="paragraph" w:customStyle="1" w:styleId="DegreeResume">
    <w:name w:val="Degree (Resume)"/>
    <w:basedOn w:val="Normal"/>
    <w:rsid w:val="000D5503"/>
    <w:pPr>
      <w:tabs>
        <w:tab w:val="right" w:pos="10080"/>
      </w:tabs>
    </w:pPr>
    <w:rPr>
      <w:rFonts w:eastAsia="Batang"/>
      <w:i/>
      <w:iCs/>
      <w:spacing w:val="-6"/>
      <w:szCs w:val="21"/>
    </w:rPr>
  </w:style>
  <w:style w:type="paragraph" w:customStyle="1" w:styleId="ResumeBulletResume">
    <w:name w:val="Resume Bullet (Resume)"/>
    <w:basedOn w:val="Normal"/>
    <w:rsid w:val="00000FD5"/>
    <w:pPr>
      <w:numPr>
        <w:numId w:val="19"/>
      </w:numPr>
      <w:tabs>
        <w:tab w:val="left" w:pos="720"/>
      </w:tabs>
    </w:pPr>
    <w:rPr>
      <w:rFonts w:eastAsia="Batang"/>
      <w:szCs w:val="21"/>
    </w:rPr>
  </w:style>
  <w:style w:type="paragraph" w:customStyle="1" w:styleId="JobDescriptionResume">
    <w:name w:val="Job Description (Resume)"/>
    <w:basedOn w:val="Normal"/>
    <w:rsid w:val="00061A5A"/>
    <w:pPr>
      <w:tabs>
        <w:tab w:val="right" w:pos="10080"/>
      </w:tabs>
    </w:pPr>
    <w:rPr>
      <w:bCs/>
      <w:szCs w:val="21"/>
    </w:rPr>
  </w:style>
  <w:style w:type="paragraph" w:customStyle="1" w:styleId="JobTitleResume">
    <w:name w:val="Job Title (Resume)"/>
    <w:basedOn w:val="Normal"/>
    <w:rsid w:val="00561282"/>
    <w:pPr>
      <w:spacing w:before="60"/>
    </w:pPr>
    <w:rPr>
      <w:rFonts w:eastAsia="Batang"/>
      <w:b/>
      <w:i/>
      <w:iCs/>
      <w:spacing w:val="-6"/>
      <w:szCs w:val="21"/>
    </w:rPr>
  </w:style>
  <w:style w:type="character" w:customStyle="1" w:styleId="InstitutionBoldResume">
    <w:name w:val="Institution Bold (Resume)"/>
    <w:basedOn w:val="DefaultParagraphFont"/>
    <w:rsid w:val="00316B01"/>
    <w:rPr>
      <w:b/>
      <w:bCs/>
      <w:smallCaps/>
      <w:spacing w:val="-6"/>
      <w:szCs w:val="21"/>
    </w:rPr>
  </w:style>
  <w:style w:type="paragraph" w:customStyle="1" w:styleId="JobTitledatesResume">
    <w:name w:val="Job Title dates (Resume)"/>
    <w:basedOn w:val="JobTitleResume"/>
    <w:rsid w:val="00502F64"/>
    <w:rPr>
      <w:b w:val="0"/>
    </w:rPr>
  </w:style>
  <w:style w:type="paragraph" w:styleId="ListParagraph">
    <w:name w:val="List Paragraph"/>
    <w:basedOn w:val="Normal"/>
    <w:uiPriority w:val="34"/>
    <w:qFormat/>
    <w:rsid w:val="00A57F0F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C4704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C47048"/>
    <w:rPr>
      <w:rFonts w:ascii="Segoe UI" w:hAnsi="Segoe UI" w:cs="Segoe UI"/>
      <w:spacing w:val="-4"/>
      <w:sz w:val="18"/>
      <w:szCs w:val="18"/>
    </w:rPr>
  </w:style>
  <w:style w:type="character" w:styleId="CommentReference">
    <w:name w:val="annotation reference"/>
    <w:basedOn w:val="DefaultParagraphFont"/>
    <w:semiHidden/>
    <w:unhideWhenUsed/>
    <w:rsid w:val="00B70442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B704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B70442"/>
    <w:rPr>
      <w:rFonts w:asciiTheme="minorHAnsi" w:hAnsiTheme="minorHAnsi"/>
      <w:spacing w:val="-4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704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B70442"/>
    <w:rPr>
      <w:rFonts w:asciiTheme="minorHAnsi" w:hAnsiTheme="minorHAnsi"/>
      <w:b/>
      <w:bCs/>
      <w:spacing w:val="-4"/>
    </w:rPr>
  </w:style>
  <w:style w:type="character" w:styleId="Emphasis">
    <w:name w:val="Emphasis"/>
    <w:basedOn w:val="DefaultParagraphFont"/>
    <w:qFormat/>
    <w:rsid w:val="00AD39D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A54C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4C9"/>
    <w:rPr>
      <w:rFonts w:asciiTheme="minorHAnsi" w:hAnsiTheme="minorHAnsi"/>
      <w:spacing w:val="-4"/>
      <w:sz w:val="21"/>
      <w:szCs w:val="24"/>
    </w:rPr>
  </w:style>
  <w:style w:type="paragraph" w:styleId="Footer">
    <w:name w:val="footer"/>
    <w:basedOn w:val="Normal"/>
    <w:link w:val="FooterChar"/>
    <w:uiPriority w:val="99"/>
    <w:unhideWhenUsed/>
    <w:rsid w:val="00DA54C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4C9"/>
    <w:rPr>
      <w:rFonts w:asciiTheme="minorHAnsi" w:hAnsiTheme="minorHAnsi"/>
      <w:spacing w:val="-4"/>
      <w:sz w:val="21"/>
      <w:szCs w:val="24"/>
    </w:rPr>
  </w:style>
  <w:style w:type="table" w:styleId="TableGrid">
    <w:name w:val="Table Grid"/>
    <w:basedOn w:val="TableNormal"/>
    <w:uiPriority w:val="59"/>
    <w:rsid w:val="00DA54C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Revision">
    <w:name w:val="Revision"/>
    <w:hidden/>
    <w:uiPriority w:val="99"/>
    <w:semiHidden/>
    <w:rsid w:val="00167161"/>
    <w:rPr>
      <w:rFonts w:asciiTheme="minorHAnsi" w:hAnsiTheme="minorHAnsi"/>
      <w:spacing w:val="-4"/>
      <w:sz w:val="21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F705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C13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4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3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7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6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odenj\OneDrive%20-%20UW\2018%20Career%20Orientation%20in%20Asia%20-%20BANGALORE\Foster%20Resume%20Template\Foster%20MBA%20Resume%20Template%20-%20NEW%20FONT%2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6F6FC11-8EEE-6848-AA0C-56B433E9785B}">
  <we:reference id="wa200001011" version="1.2.0.0" store="en-US" storeType="OMEX"/>
  <we:alternateReferences>
    <we:reference id="wa200001011" version="1.2.0.0" store="WA20000101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3A2BB12E65A64897EEB674F44FD269" ma:contentTypeVersion="12" ma:contentTypeDescription="Create a new document." ma:contentTypeScope="" ma:versionID="ff0929ab1e0f6f76a20a06373d699e99">
  <xsd:schema xmlns:xsd="http://www.w3.org/2001/XMLSchema" xmlns:xs="http://www.w3.org/2001/XMLSchema" xmlns:p="http://schemas.microsoft.com/office/2006/metadata/properties" xmlns:ns2="f2a0d369-7104-4cb1-a306-e397a96c86ce" xmlns:ns3="d04eaa0c-6c87-4e99-92f0-75d75a43c560" targetNamespace="http://schemas.microsoft.com/office/2006/metadata/properties" ma:root="true" ma:fieldsID="eb26a1432fae92c4b13b3fdf15989d98" ns2:_="" ns3:_="">
    <xsd:import namespace="f2a0d369-7104-4cb1-a306-e397a96c86ce"/>
    <xsd:import namespace="d04eaa0c-6c87-4e99-92f0-75d75a43c5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a0d369-7104-4cb1-a306-e397a96c86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4eaa0c-6c87-4e99-92f0-75d75a43c56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>
    <SharedWithUsers xmlns="d04eaa0c-6c87-4e99-92f0-75d75a43c560">
      <UserInfo>
        <DisplayName>Leslie Meagley</DisplayName>
        <AccountId>29</AccountId>
        <AccountType/>
      </UserInfo>
      <UserInfo>
        <DisplayName>Stacy Duhon</DisplayName>
        <AccountId>30</AccountId>
        <AccountType/>
      </UserInfo>
      <UserInfo>
        <DisplayName>Julie Boden</DisplayName>
        <AccountId>10</AccountId>
        <AccountType/>
      </UserInfo>
      <UserInfo>
        <DisplayName>Gregory Heller</DisplayName>
        <AccountId>13</AccountId>
        <AccountType/>
      </UserInfo>
      <UserInfo>
        <DisplayName>Naomi K Sanchez</DisplayName>
        <AccountId>15</AccountId>
        <AccountType/>
      </UserInfo>
      <UserInfo>
        <DisplayName>Jean Gekler</DisplayName>
        <AccountId>19</AccountId>
        <AccountType/>
      </UserInfo>
    </SharedWithUser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731E5E-69CE-46B8-B21E-8FCED8BBC2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a0d369-7104-4cb1-a306-e397a96c86ce"/>
    <ds:schemaRef ds:uri="d04eaa0c-6c87-4e99-92f0-75d75a43c5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B8936B9-B1C0-4A1F-964D-E9BCFD1D28CC}">
  <ds:schemaRefs>
    <ds:schemaRef ds:uri="http://schemas.microsoft.com/office/2006/metadata/properties"/>
    <ds:schemaRef ds:uri="d04eaa0c-6c87-4e99-92f0-75d75a43c560"/>
  </ds:schemaRefs>
</ds:datastoreItem>
</file>

<file path=customXml/itemProps3.xml><?xml version="1.0" encoding="utf-8"?>
<ds:datastoreItem xmlns:ds="http://schemas.openxmlformats.org/officeDocument/2006/customXml" ds:itemID="{6E3A0C1B-78CA-4792-89C5-C6519DF9ABD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84ABDCD-8985-43F7-B59F-01EA323A4CE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C:\Users\bodenj\OneDrive - UW\2018 Career Orientation in Asia - BANGALORE\Foster Resume Template\Foster MBA Resume Template - NEW FONT .dotx</Template>
  <TotalTime>197</TotalTime>
  <Pages>1</Pages>
  <Words>552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Foster MBA Resume Template</vt:lpstr>
    </vt:vector>
  </TitlesOfParts>
  <Company>University of Washington</Company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Foster MBA Resume Template</dc:title>
  <dc:subject/>
  <dc:creator>Julie Boden</dc:creator>
  <cp:keywords/>
  <cp:lastModifiedBy>SAHIL SHARMA</cp:lastModifiedBy>
  <cp:revision>10</cp:revision>
  <cp:lastPrinted>2025-03-09T17:39:00Z</cp:lastPrinted>
  <dcterms:created xsi:type="dcterms:W3CDTF">2026-01-28T16:55:00Z</dcterms:created>
  <dcterms:modified xsi:type="dcterms:W3CDTF">2026-03-21T22:28:00Z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0x010100D63A2BB12E65A64897EEB674F44FD269</vt:lpwstr>
  </property>
  <property fmtid="{D5CDD505-2E9C-101B-9397-08002B2CF9AE}" pid="3" name="grammarly_documentId">
    <vt:lpwstr>documentId_3692</vt:lpwstr>
  </property>
  <property fmtid="{D5CDD505-2E9C-101B-9397-08002B2CF9AE}" pid="4" name="grammarly_documentContext">
    <vt:lpwstr>{"goals":[],"domain":"general","emotions":[],"dialect":"american"}</vt:lpwstr>
  </property>
</Properties>
</file>