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52A95DE4" w:rsidR="00BB239F" w:rsidRPr="001A3485" w:rsidRDefault="003F705D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ahils4@</w:t>
      </w:r>
      <w:r w:rsidR="00167161" w:rsidRPr="001A3485">
        <w:rPr>
          <w:rFonts w:cstheme="minorHAnsi"/>
          <w:color w:val="000000" w:themeColor="text1"/>
          <w:spacing w:val="0"/>
          <w:sz w:val="21"/>
          <w:szCs w:val="21"/>
        </w:rPr>
        <w:t>uw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.edu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6E68DF42" w:rsidR="00760B9D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78BD0560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Hand-writing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6C99DC49" w:rsidR="003E5CB5" w:rsidRPr="00644DC3" w:rsidRDefault="003E5CB5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</w:t>
      </w:r>
      <w:r w:rsidR="00B64E8A">
        <w:rPr>
          <w:rStyle w:val="InstitutionBoldResume"/>
          <w:rFonts w:eastAsia="Batang" w:cstheme="minorHAnsi"/>
          <w:caps/>
          <w:smallCaps w:val="0"/>
          <w:spacing w:val="0"/>
        </w:rPr>
        <w:t xml:space="preserve">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22</w:t>
      </w:r>
      <w:r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05F42906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</w:t>
      </w:r>
      <w:r w:rsidR="002B6268">
        <w:rPr>
          <w:rFonts w:cstheme="minorHAnsi"/>
          <w:spacing w:val="0"/>
        </w:rPr>
        <w:t xml:space="preserve"> –</w:t>
      </w:r>
      <w:r>
        <w:rPr>
          <w:rFonts w:cstheme="minorHAnsi"/>
          <w:spacing w:val="0"/>
        </w:rPr>
        <w:t xml:space="preserve"> </w:t>
      </w:r>
      <w:r w:rsidR="00DD2893">
        <w:rPr>
          <w:rFonts w:cstheme="minorHAnsi"/>
          <w:spacing w:val="0"/>
        </w:rPr>
        <w:t>Technic</w:t>
      </w:r>
      <w:r w:rsidR="002B6268">
        <w:rPr>
          <w:rFonts w:cstheme="minorHAnsi"/>
          <w:spacing w:val="0"/>
        </w:rPr>
        <w:t xml:space="preserve">al </w:t>
      </w:r>
      <w:r>
        <w:rPr>
          <w:rFonts w:cstheme="minorHAnsi"/>
          <w:spacing w:val="0"/>
        </w:rPr>
        <w:t>Intern</w:t>
      </w:r>
      <w:r w:rsidR="00E0355D">
        <w:rPr>
          <w:rFonts w:cstheme="minorHAnsi"/>
          <w:spacing w:val="0"/>
        </w:rPr>
        <w:t xml:space="preserve"> – SAIF Data</w:t>
      </w:r>
    </w:p>
    <w:p w14:paraId="5E4A0988" w14:textId="04C60F7A" w:rsidR="00B64E8A" w:rsidRDefault="003B7FAF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Interned</w:t>
      </w:r>
      <w:r w:rsidR="008E7254">
        <w:rPr>
          <w:rFonts w:cstheme="minorHAnsi"/>
          <w:spacing w:val="0"/>
        </w:rPr>
        <w:t xml:space="preserve"> on the team that manages the</w:t>
      </w:r>
      <w:r w:rsidR="00D0740A">
        <w:rPr>
          <w:rFonts w:cstheme="minorHAnsi"/>
          <w:spacing w:val="0"/>
        </w:rPr>
        <w:t xml:space="preserve"> cloud</w:t>
      </w:r>
      <w:r w:rsidR="008E7254">
        <w:rPr>
          <w:rFonts w:cstheme="minorHAnsi"/>
          <w:spacing w:val="0"/>
        </w:rPr>
        <w:t xml:space="preserve"> storage layer </w:t>
      </w:r>
      <w:r w:rsidR="00E0355D">
        <w:rPr>
          <w:rFonts w:cstheme="minorHAnsi"/>
          <w:spacing w:val="0"/>
        </w:rPr>
        <w:t>which en</w:t>
      </w:r>
      <w:r w:rsidR="002D19A9">
        <w:rPr>
          <w:rFonts w:cstheme="minorHAnsi"/>
          <w:spacing w:val="0"/>
        </w:rPr>
        <w:t xml:space="preserve">able scientists to explore </w:t>
      </w:r>
      <w:r w:rsidR="00B83154">
        <w:rPr>
          <w:rFonts w:cstheme="minorHAnsi"/>
          <w:spacing w:val="0"/>
        </w:rPr>
        <w:t>&amp;</w:t>
      </w:r>
      <w:r w:rsidR="002D19A9">
        <w:rPr>
          <w:rFonts w:cstheme="minorHAnsi"/>
          <w:spacing w:val="0"/>
        </w:rPr>
        <w:t xml:space="preserve"> prepare </w:t>
      </w:r>
      <w:r w:rsidR="00C050C1">
        <w:rPr>
          <w:rFonts w:cstheme="minorHAnsi"/>
          <w:spacing w:val="0"/>
        </w:rPr>
        <w:t xml:space="preserve">critical </w:t>
      </w:r>
      <w:r w:rsidR="002D19A9">
        <w:rPr>
          <w:rFonts w:cstheme="minorHAnsi"/>
          <w:spacing w:val="0"/>
        </w:rPr>
        <w:t>data</w:t>
      </w:r>
      <w:r w:rsidR="005173CD">
        <w:rPr>
          <w:rFonts w:cstheme="minorHAnsi"/>
          <w:spacing w:val="0"/>
        </w:rPr>
        <w:t xml:space="preserve"> suitable for</w:t>
      </w:r>
      <w:r w:rsidR="00E77746">
        <w:rPr>
          <w:rFonts w:cstheme="minorHAnsi"/>
          <w:spacing w:val="0"/>
        </w:rPr>
        <w:t xml:space="preserve"> ML</w:t>
      </w:r>
      <w:r w:rsidR="005173CD">
        <w:rPr>
          <w:rFonts w:cstheme="minorHAnsi"/>
          <w:spacing w:val="0"/>
        </w:rPr>
        <w:t xml:space="preserve"> model training</w:t>
      </w:r>
    </w:p>
    <w:p w14:paraId="7EC0F8C6" w14:textId="47E4EC78" w:rsidR="005173CD" w:rsidRDefault="007704B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</w:t>
      </w:r>
      <w:r w:rsidR="001D3836">
        <w:rPr>
          <w:rFonts w:cstheme="minorHAnsi"/>
          <w:spacing w:val="0"/>
        </w:rPr>
        <w:t xml:space="preserve">abstraction </w:t>
      </w:r>
      <w:r w:rsidR="00416B5F">
        <w:rPr>
          <w:rFonts w:cstheme="minorHAnsi"/>
          <w:spacing w:val="0"/>
        </w:rPr>
        <w:t>service</w:t>
      </w:r>
      <w:r w:rsidR="001D3836">
        <w:rPr>
          <w:rFonts w:cstheme="minorHAnsi"/>
          <w:spacing w:val="0"/>
        </w:rPr>
        <w:t xml:space="preserve"> </w:t>
      </w:r>
      <w:r w:rsidR="00A25150">
        <w:rPr>
          <w:rFonts w:cstheme="minorHAnsi"/>
          <w:spacing w:val="0"/>
        </w:rPr>
        <w:t>that</w:t>
      </w:r>
      <w:r w:rsidR="001A5054">
        <w:rPr>
          <w:rFonts w:cstheme="minorHAnsi"/>
          <w:spacing w:val="0"/>
        </w:rPr>
        <w:t xml:space="preserve"> save</w:t>
      </w:r>
      <w:r w:rsidR="00A25150">
        <w:rPr>
          <w:rFonts w:cstheme="minorHAnsi"/>
          <w:spacing w:val="0"/>
        </w:rPr>
        <w:t>s</w:t>
      </w:r>
      <w:r w:rsidR="0087452B">
        <w:rPr>
          <w:rFonts w:cstheme="minorHAnsi"/>
          <w:spacing w:val="0"/>
        </w:rPr>
        <w:t xml:space="preserve"> customer teams over </w:t>
      </w:r>
      <w:r w:rsidR="00D57154">
        <w:rPr>
          <w:rFonts w:cstheme="minorHAnsi"/>
          <w:spacing w:val="0"/>
        </w:rPr>
        <w:t>300</w:t>
      </w:r>
      <w:r w:rsidR="0081619B">
        <w:rPr>
          <w:rFonts w:cstheme="minorHAnsi"/>
          <w:spacing w:val="0"/>
        </w:rPr>
        <w:t xml:space="preserve"> hrs./week of downtime</w:t>
      </w:r>
    </w:p>
    <w:p w14:paraId="6DAC8D46" w14:textId="3AF652D7" w:rsidR="00880BB4" w:rsidRDefault="008622C6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Interview customers and collaborated with engineering team to build a roadmap for </w:t>
      </w:r>
      <w:r w:rsidR="007A091F">
        <w:rPr>
          <w:rFonts w:cstheme="minorHAnsi"/>
          <w:spacing w:val="0"/>
        </w:rPr>
        <w:t xml:space="preserve">automated data deletion </w:t>
      </w:r>
      <w:r w:rsidR="005B3D24">
        <w:rPr>
          <w:rFonts w:cstheme="minorHAnsi"/>
          <w:spacing w:val="0"/>
        </w:rPr>
        <w:t>service</w:t>
      </w:r>
      <w:r w:rsidR="00A25150">
        <w:rPr>
          <w:rFonts w:cstheme="minorHAnsi"/>
          <w:spacing w:val="0"/>
        </w:rPr>
        <w:t xml:space="preserve"> that reduces</w:t>
      </w:r>
      <w:r w:rsidR="005B3D24">
        <w:rPr>
          <w:rFonts w:cstheme="minorHAnsi"/>
          <w:spacing w:val="0"/>
        </w:rPr>
        <w:t xml:space="preserve"> </w:t>
      </w:r>
      <w:r w:rsidR="007A091F">
        <w:rPr>
          <w:rFonts w:cstheme="minorHAnsi"/>
          <w:spacing w:val="0"/>
        </w:rPr>
        <w:t xml:space="preserve">storage cost by </w:t>
      </w:r>
      <w:r w:rsidR="005B3D24">
        <w:rPr>
          <w:rFonts w:cstheme="minorHAnsi"/>
          <w:spacing w:val="0"/>
        </w:rPr>
        <w:t>20% or $1.1M every year</w:t>
      </w:r>
    </w:p>
    <w:p w14:paraId="16D4C2FF" w14:textId="6B9BBCD3" w:rsidR="006854BE" w:rsidRDefault="006854BE" w:rsidP="00DF5CC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</w:t>
      </w:r>
      <w:r w:rsidR="00E16BDC">
        <w:rPr>
          <w:rFonts w:cstheme="minorHAnsi"/>
          <w:spacing w:val="0"/>
        </w:rPr>
        <w:t>on</w:t>
      </w:r>
      <w:r w:rsidR="00591F4D">
        <w:rPr>
          <w:rFonts w:cstheme="minorHAnsi"/>
          <w:spacing w:val="0"/>
        </w:rPr>
        <w:t xml:space="preserve"> storage instability</w:t>
      </w:r>
      <w:r w:rsidR="009F1FB0">
        <w:rPr>
          <w:rFonts w:cstheme="minorHAnsi"/>
          <w:spacing w:val="0"/>
        </w:rPr>
        <w:t>;</w:t>
      </w:r>
      <w:r w:rsidR="00591F4D">
        <w:rPr>
          <w:rFonts w:cstheme="minorHAnsi"/>
          <w:spacing w:val="0"/>
        </w:rPr>
        <w:t xml:space="preserve"> </w:t>
      </w:r>
      <w:r w:rsidR="001331CA">
        <w:rPr>
          <w:rFonts w:cstheme="minorHAnsi"/>
          <w:spacing w:val="0"/>
        </w:rPr>
        <w:t xml:space="preserve">proposed solution to </w:t>
      </w:r>
      <w:r w:rsidR="00771B83">
        <w:rPr>
          <w:rFonts w:cstheme="minorHAnsi"/>
          <w:spacing w:val="0"/>
        </w:rPr>
        <w:t>reduce</w:t>
      </w:r>
      <w:r w:rsidR="00591F4D">
        <w:rPr>
          <w:rFonts w:cstheme="minorHAnsi"/>
          <w:spacing w:val="0"/>
        </w:rPr>
        <w:t xml:space="preserve"> model production </w:t>
      </w:r>
      <w:r w:rsidR="000A33CD">
        <w:rPr>
          <w:rFonts w:cstheme="minorHAnsi"/>
          <w:spacing w:val="0"/>
        </w:rPr>
        <w:t xml:space="preserve">time </w:t>
      </w:r>
      <w:r w:rsidR="00591F4D">
        <w:rPr>
          <w:rFonts w:cstheme="minorHAnsi"/>
          <w:spacing w:val="0"/>
        </w:rPr>
        <w:t xml:space="preserve">by </w:t>
      </w:r>
      <w:r w:rsidR="00771B83">
        <w:rPr>
          <w:rFonts w:cstheme="minorHAnsi"/>
          <w:spacing w:val="0"/>
        </w:rPr>
        <w:t>75%</w:t>
      </w:r>
      <w:r w:rsidR="00591F4D">
        <w:rPr>
          <w:rFonts w:cstheme="minorHAnsi"/>
          <w:spacing w:val="0"/>
        </w:rPr>
        <w:t xml:space="preserve">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1A9D2AD4" w14:textId="41FAB2A2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 w:rsidR="00541149">
        <w:rPr>
          <w:rFonts w:cstheme="minorHAnsi"/>
          <w:spacing w:val="0"/>
        </w:rPr>
        <w:t>M</w:t>
      </w:r>
      <w:r>
        <w:rPr>
          <w:rFonts w:cstheme="minorHAnsi"/>
          <w:spacing w:val="0"/>
        </w:rPr>
        <w:t xml:space="preserve">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="00AE4AEB" w:rsidRPr="00D0496A">
        <w:rPr>
          <w:rFonts w:cstheme="minorHAnsi"/>
          <w:spacing w:val="0"/>
        </w:rPr>
        <w:t xml:space="preserve"> </w:t>
      </w:r>
      <w:r w:rsidR="00B11DB7">
        <w:rPr>
          <w:rFonts w:cstheme="minorHAnsi"/>
          <w:spacing w:val="0"/>
        </w:rPr>
        <w:t xml:space="preserve">technical and </w:t>
      </w:r>
      <w:r w:rsidR="00C6767B">
        <w:rPr>
          <w:rFonts w:cstheme="minorHAnsi"/>
          <w:spacing w:val="0"/>
        </w:rPr>
        <w:t>contractual</w:t>
      </w:r>
      <w:r w:rsidR="00B11DB7">
        <w:rPr>
          <w:rFonts w:cstheme="minorHAnsi"/>
          <w:spacing w:val="0"/>
        </w:rPr>
        <w:t xml:space="preserve"> </w:t>
      </w:r>
      <w:r w:rsidR="00AE4AEB" w:rsidRPr="00D0496A">
        <w:rPr>
          <w:rFonts w:cstheme="minorHAnsi"/>
          <w:spacing w:val="0"/>
        </w:rPr>
        <w:t>insights</w:t>
      </w:r>
    </w:p>
    <w:p w14:paraId="46E76FE7" w14:textId="2592B569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 million 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36065C69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</w:p>
    <w:p w14:paraId="501331CC" w14:textId="550492A0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 million 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2407D00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negotiation of settlement</w:t>
      </w:r>
    </w:p>
    <w:p w14:paraId="5EE04961" w14:textId="3D50D417" w:rsidR="0060264D" w:rsidRPr="007E7B9F" w:rsidRDefault="0060264D" w:rsidP="0060264D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PER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SONAL</w:t>
      </w:r>
      <w:r w:rsidRPr="007E7B9F">
        <w:rPr>
          <w:rFonts w:cstheme="minorHAnsi"/>
          <w:color w:val="000000" w:themeColor="text1"/>
          <w:spacing w:val="4"/>
          <w:sz w:val="22"/>
          <w:szCs w:val="22"/>
        </w:rPr>
        <w:t xml:space="preserve"> VEN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TURES</w:t>
      </w:r>
    </w:p>
    <w:p w14:paraId="64289EEE" w14:textId="7EBACD96" w:rsidR="00DF29FC" w:rsidRPr="00D8451E" w:rsidRDefault="00D8451E" w:rsidP="00D8451E">
      <w:pPr>
        <w:pStyle w:val="InstitutionResume"/>
        <w:spacing w:line="240" w:lineRule="auto"/>
        <w:rPr>
          <w:rFonts w:eastAsia="Batang" w:cstheme="minorHAnsi"/>
          <w:b/>
          <w:bCs/>
          <w:smallCaps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record label – Artist Island</w:t>
      </w:r>
      <w:r w:rsidR="00873C8E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India</w:t>
      </w:r>
      <w:r w:rsidR="00873C8E" w:rsidRPr="00644DC3">
        <w:rPr>
          <w:rFonts w:eastAsia="Batang" w:cstheme="minorHAnsi"/>
          <w:spacing w:val="0"/>
        </w:rPr>
        <w:tab/>
      </w:r>
      <w:r w:rsidR="00263836">
        <w:rPr>
          <w:rFonts w:eastAsia="Batang" w:cstheme="minorHAnsi"/>
          <w:spacing w:val="0"/>
        </w:rPr>
        <w:t>20</w:t>
      </w:r>
      <w:r w:rsidR="0060264D">
        <w:rPr>
          <w:rFonts w:eastAsia="Batang" w:cstheme="minorHAnsi"/>
          <w:spacing w:val="0"/>
        </w:rPr>
        <w:t>19</w:t>
      </w:r>
      <w:r w:rsidR="00263836">
        <w:rPr>
          <w:rFonts w:eastAsia="Batang" w:cstheme="minorHAnsi"/>
          <w:spacing w:val="0"/>
        </w:rPr>
        <w:t xml:space="preserve"> - 20</w:t>
      </w:r>
      <w:r w:rsidR="0060264D">
        <w:rPr>
          <w:rFonts w:eastAsia="Batang" w:cstheme="minorHAnsi"/>
          <w:spacing w:val="0"/>
        </w:rPr>
        <w:t>2</w:t>
      </w:r>
      <w:r w:rsidR="00FB5FF5">
        <w:rPr>
          <w:rFonts w:eastAsia="Batang" w:cstheme="minorHAnsi"/>
          <w:spacing w:val="0"/>
        </w:rPr>
        <w:t>1</w:t>
      </w:r>
    </w:p>
    <w:p w14:paraId="4FC59E2C" w14:textId="41DB2A86" w:rsidR="00DF29FC" w:rsidRDefault="0060264D" w:rsidP="00DF29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Employed 3 Artists and </w:t>
      </w:r>
      <w:r w:rsidR="003473DD">
        <w:rPr>
          <w:rFonts w:cstheme="minorHAnsi"/>
          <w:spacing w:val="0"/>
        </w:rPr>
        <w:t>managed their art production, advertising &amp; marketing</w:t>
      </w:r>
      <w:r w:rsidR="00D8451E">
        <w:rPr>
          <w:rFonts w:cstheme="minorHAnsi"/>
          <w:spacing w:val="0"/>
        </w:rPr>
        <w:t xml:space="preserve"> at local revenue sources</w:t>
      </w:r>
      <w:r w:rsidR="003473DD">
        <w:rPr>
          <w:rFonts w:cstheme="minorHAnsi"/>
          <w:spacing w:val="0"/>
        </w:rPr>
        <w:t xml:space="preserve">; </w:t>
      </w:r>
      <w:r w:rsidR="006A085E">
        <w:rPr>
          <w:rFonts w:cstheme="minorHAnsi"/>
          <w:spacing w:val="0"/>
        </w:rPr>
        <w:t>earned</w:t>
      </w:r>
      <w:r w:rsidR="003473DD">
        <w:rPr>
          <w:rFonts w:cstheme="minorHAnsi"/>
          <w:spacing w:val="0"/>
        </w:rPr>
        <w:t xml:space="preserve"> 3 times </w:t>
      </w:r>
      <w:r w:rsidR="00D8451E">
        <w:rPr>
          <w:rFonts w:cstheme="minorHAnsi"/>
          <w:spacing w:val="0"/>
        </w:rPr>
        <w:t>as much</w:t>
      </w:r>
      <w:r w:rsidR="003473DD">
        <w:rPr>
          <w:rFonts w:cstheme="minorHAnsi"/>
          <w:spacing w:val="0"/>
        </w:rPr>
        <w:t xml:space="preserve"> revenue</w:t>
      </w:r>
      <w:r w:rsidR="00D8451E">
        <w:rPr>
          <w:rFonts w:cstheme="minorHAnsi"/>
          <w:spacing w:val="0"/>
        </w:rPr>
        <w:t xml:space="preserve"> as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artists’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salaries</w:t>
      </w:r>
      <w:r w:rsidR="003473DD">
        <w:rPr>
          <w:rFonts w:cstheme="minorHAnsi"/>
          <w:spacing w:val="0"/>
        </w:rPr>
        <w:t xml:space="preserve">; profits were utilized to </w:t>
      </w:r>
      <w:r w:rsidR="00D8451E">
        <w:rPr>
          <w:rFonts w:cstheme="minorHAnsi"/>
          <w:spacing w:val="0"/>
        </w:rPr>
        <w:t>fund art project</w:t>
      </w:r>
      <w:r w:rsidR="005A5816">
        <w:rPr>
          <w:rFonts w:cstheme="minorHAnsi"/>
          <w:spacing w:val="0"/>
        </w:rPr>
        <w:t>s</w:t>
      </w:r>
      <w:r w:rsidR="00D8451E">
        <w:rPr>
          <w:rFonts w:cstheme="minorHAnsi"/>
          <w:spacing w:val="0"/>
        </w:rPr>
        <w:t xml:space="preserve"> for each artist</w:t>
      </w:r>
    </w:p>
    <w:p w14:paraId="31F0DFF4" w14:textId="71AD5F27" w:rsidR="00D8451E" w:rsidRPr="00644DC3" w:rsidRDefault="00D8451E" w:rsidP="00D8451E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Late night food delivery – flying Food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201</w:t>
      </w:r>
      <w:r w:rsidR="00A577B0">
        <w:rPr>
          <w:rFonts w:eastAsia="Batang" w:cstheme="minorHAnsi"/>
          <w:spacing w:val="0"/>
        </w:rPr>
        <w:t>8</w:t>
      </w:r>
      <w:r>
        <w:rPr>
          <w:rFonts w:eastAsia="Batang" w:cstheme="minorHAnsi"/>
          <w:spacing w:val="0"/>
        </w:rPr>
        <w:t xml:space="preserve"> - 20</w:t>
      </w:r>
      <w:r w:rsidR="00A577B0">
        <w:rPr>
          <w:rFonts w:eastAsia="Batang" w:cstheme="minorHAnsi"/>
          <w:spacing w:val="0"/>
        </w:rPr>
        <w:t>19</w:t>
      </w:r>
    </w:p>
    <w:p w14:paraId="3C3AC8BF" w14:textId="432CDEA3" w:rsidR="00D8451E" w:rsidRDefault="00A577B0" w:rsidP="00D8451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Started a home catering business, targeting late night Indian food cravers; created and executed marketing campaign </w:t>
      </w:r>
      <w:r w:rsidR="0017230D">
        <w:rPr>
          <w:rFonts w:cstheme="minorHAnsi"/>
          <w:spacing w:val="0"/>
        </w:rPr>
        <w:t>that increased customer base by more than 50% within 1 month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3428DC7" w14:textId="070AE683" w:rsidR="00CB0F3B" w:rsidRPr="00B367B5" w:rsidRDefault="00886E20" w:rsidP="00B367B5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CB0F3B" w:rsidRPr="00B367B5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4ECA9" w14:textId="77777777" w:rsidR="001A493B" w:rsidRDefault="001A493B" w:rsidP="00DA54C9">
      <w:pPr>
        <w:spacing w:line="240" w:lineRule="auto"/>
      </w:pPr>
      <w:r>
        <w:separator/>
      </w:r>
    </w:p>
  </w:endnote>
  <w:endnote w:type="continuationSeparator" w:id="0">
    <w:p w14:paraId="136CBE19" w14:textId="77777777" w:rsidR="001A493B" w:rsidRDefault="001A493B" w:rsidP="00DA54C9">
      <w:pPr>
        <w:spacing w:line="240" w:lineRule="auto"/>
      </w:pPr>
      <w:r>
        <w:continuationSeparator/>
      </w:r>
    </w:p>
  </w:endnote>
  <w:endnote w:type="continuationNotice" w:id="1">
    <w:p w14:paraId="2E01DCDA" w14:textId="77777777" w:rsidR="001A493B" w:rsidRDefault="001A493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B4D46" w14:textId="77777777" w:rsidR="001A493B" w:rsidRDefault="001A493B" w:rsidP="00DA54C9">
      <w:pPr>
        <w:spacing w:line="240" w:lineRule="auto"/>
      </w:pPr>
      <w:r>
        <w:separator/>
      </w:r>
    </w:p>
  </w:footnote>
  <w:footnote w:type="continuationSeparator" w:id="0">
    <w:p w14:paraId="333242F9" w14:textId="77777777" w:rsidR="001A493B" w:rsidRDefault="001A493B" w:rsidP="00DA54C9">
      <w:pPr>
        <w:spacing w:line="240" w:lineRule="auto"/>
      </w:pPr>
      <w:r>
        <w:continuationSeparator/>
      </w:r>
    </w:p>
  </w:footnote>
  <w:footnote w:type="continuationNotice" w:id="1">
    <w:p w14:paraId="77B7E08F" w14:textId="77777777" w:rsidR="001A493B" w:rsidRDefault="001A493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818"/>
    <w:rsid w:val="00064DDC"/>
    <w:rsid w:val="000767F6"/>
    <w:rsid w:val="00083007"/>
    <w:rsid w:val="000859FE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11F29"/>
    <w:rsid w:val="00116D9D"/>
    <w:rsid w:val="00126AD9"/>
    <w:rsid w:val="00127982"/>
    <w:rsid w:val="00128EA5"/>
    <w:rsid w:val="00130659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230D"/>
    <w:rsid w:val="00172327"/>
    <w:rsid w:val="00176378"/>
    <w:rsid w:val="00186EB7"/>
    <w:rsid w:val="00192731"/>
    <w:rsid w:val="0019377B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71FE"/>
    <w:rsid w:val="00217BEC"/>
    <w:rsid w:val="00220B9B"/>
    <w:rsid w:val="00222778"/>
    <w:rsid w:val="00222F57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B11"/>
    <w:rsid w:val="005B3323"/>
    <w:rsid w:val="005B3D24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5BA2"/>
    <w:rsid w:val="00747C54"/>
    <w:rsid w:val="00753019"/>
    <w:rsid w:val="00754231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3056"/>
    <w:rsid w:val="009F43E3"/>
    <w:rsid w:val="00A00E7C"/>
    <w:rsid w:val="00A02FB4"/>
    <w:rsid w:val="00A03868"/>
    <w:rsid w:val="00A04436"/>
    <w:rsid w:val="00A04E16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40D7A"/>
    <w:rsid w:val="00C42D81"/>
    <w:rsid w:val="00C42DF8"/>
    <w:rsid w:val="00C44403"/>
    <w:rsid w:val="00C47048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737F4"/>
    <w:rsid w:val="00D8398F"/>
    <w:rsid w:val="00D8451E"/>
    <w:rsid w:val="00D86D73"/>
    <w:rsid w:val="00DA0281"/>
    <w:rsid w:val="00DA54C9"/>
    <w:rsid w:val="00DB06F1"/>
    <w:rsid w:val="00DB1907"/>
    <w:rsid w:val="00DC1853"/>
    <w:rsid w:val="00DC1D21"/>
    <w:rsid w:val="00DC5532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5C98"/>
    <w:rsid w:val="00E34B76"/>
    <w:rsid w:val="00E3502E"/>
    <w:rsid w:val="00E37267"/>
    <w:rsid w:val="00E51194"/>
    <w:rsid w:val="00E62067"/>
    <w:rsid w:val="00E6571C"/>
    <w:rsid w:val="00E71B5F"/>
    <w:rsid w:val="00E737D7"/>
    <w:rsid w:val="00E74493"/>
    <w:rsid w:val="00E76231"/>
    <w:rsid w:val="00E77746"/>
    <w:rsid w:val="00E77D59"/>
    <w:rsid w:val="00E83ABB"/>
    <w:rsid w:val="00E8455F"/>
    <w:rsid w:val="00E845BA"/>
    <w:rsid w:val="00E84F51"/>
    <w:rsid w:val="00E8511E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E0BD1"/>
    <w:rsid w:val="00EE2B44"/>
    <w:rsid w:val="00EE57CB"/>
    <w:rsid w:val="00EF023E"/>
    <w:rsid w:val="00EF042B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47F4"/>
    <w:rsid w:val="00F84FF5"/>
    <w:rsid w:val="00FA382D"/>
    <w:rsid w:val="00FA5A47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Foster MBA Resume Template - NEW FONT </Template>
  <TotalTime>1085</TotalTime>
  <Pages>1</Pages>
  <Words>483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Sunny Sharma</cp:lastModifiedBy>
  <cp:revision>128</cp:revision>
  <cp:lastPrinted>2019-04-16T01:03:00Z</cp:lastPrinted>
  <dcterms:created xsi:type="dcterms:W3CDTF">2021-08-13T14:43:00Z</dcterms:created>
  <dcterms:modified xsi:type="dcterms:W3CDTF">2022-08-26T00:35:00Z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